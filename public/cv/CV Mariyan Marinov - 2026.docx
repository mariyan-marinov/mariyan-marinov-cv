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88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525"/>
      </w:tblGrid>
      <w:tr w:rsidR="00692703" w:rsidRPr="00CF1A49" w14:paraId="6BB78AAD" w14:textId="77777777" w:rsidTr="002056F5">
        <w:trPr>
          <w:trHeight w:hRule="exact" w:val="1264"/>
        </w:trPr>
        <w:tc>
          <w:tcPr>
            <w:tcW w:w="9525" w:type="dxa"/>
            <w:tcMar>
              <w:top w:w="0" w:type="dxa"/>
              <w:bottom w:w="0" w:type="dxa"/>
            </w:tcMar>
          </w:tcPr>
          <w:p w14:paraId="77BDCFC7" w14:textId="77777777" w:rsidR="00692703" w:rsidRPr="0032361E" w:rsidRDefault="00D141D0" w:rsidP="00913946">
            <w:pPr>
              <w:pStyle w:val="Title"/>
              <w:rPr>
                <w:sz w:val="56"/>
              </w:rPr>
            </w:pPr>
            <w:r w:rsidRPr="0032361E">
              <w:rPr>
                <w:sz w:val="52"/>
              </w:rPr>
              <w:t>Mariyan</w:t>
            </w:r>
            <w:r w:rsidR="00692703" w:rsidRPr="0032361E">
              <w:rPr>
                <w:sz w:val="52"/>
              </w:rPr>
              <w:t xml:space="preserve"> </w:t>
            </w:r>
            <w:r w:rsidRPr="0032361E">
              <w:rPr>
                <w:rStyle w:val="IntenseEmphasis"/>
                <w:sz w:val="52"/>
              </w:rPr>
              <w:t>Marinov</w:t>
            </w:r>
          </w:p>
          <w:p w14:paraId="53F734B0" w14:textId="77777777" w:rsidR="00692703" w:rsidRDefault="0032361E" w:rsidP="00D141D0">
            <w:pPr>
              <w:pStyle w:val="ContactInfoEmphasis"/>
              <w:contextualSpacing w:val="0"/>
              <w:rPr>
                <w:sz w:val="24"/>
              </w:rPr>
            </w:pPr>
            <w:r w:rsidRPr="0032361E">
              <w:rPr>
                <w:sz w:val="24"/>
              </w:rPr>
              <w:t>m</w:t>
            </w:r>
            <w:r w:rsidR="00D141D0" w:rsidRPr="0032361E">
              <w:rPr>
                <w:sz w:val="24"/>
              </w:rPr>
              <w:t xml:space="preserve">ariyan87@gmail.com </w:t>
            </w:r>
            <w:r w:rsidR="00692703" w:rsidRPr="0032361E">
              <w:rPr>
                <w:sz w:val="24"/>
              </w:rPr>
              <w:t xml:space="preserve"> </w:t>
            </w:r>
          </w:p>
          <w:p w14:paraId="47D90592" w14:textId="624209EC" w:rsidR="00B2257A" w:rsidRPr="00CF1A49" w:rsidRDefault="00B2257A" w:rsidP="00D141D0">
            <w:pPr>
              <w:pStyle w:val="ContactInfoEmphasis"/>
              <w:contextualSpacing w:val="0"/>
            </w:pPr>
            <w:r w:rsidRPr="009E2886">
              <w:rPr>
                <w:color w:val="747474" w:themeColor="background2" w:themeShade="80"/>
                <w:sz w:val="24"/>
              </w:rPr>
              <w:t xml:space="preserve">Ruse, </w:t>
            </w:r>
            <w:r w:rsidRPr="00B2257A">
              <w:rPr>
                <w:color w:val="auto"/>
                <w:sz w:val="24"/>
              </w:rPr>
              <w:t>Bulgaria</w:t>
            </w:r>
          </w:p>
        </w:tc>
      </w:tr>
      <w:tr w:rsidR="009571D8" w:rsidRPr="00CF1A49" w14:paraId="48AEDF6F" w14:textId="77777777" w:rsidTr="00D141D0">
        <w:trPr>
          <w:trHeight w:val="197"/>
        </w:trPr>
        <w:tc>
          <w:tcPr>
            <w:tcW w:w="9525" w:type="dxa"/>
            <w:tcMar>
              <w:top w:w="432" w:type="dxa"/>
            </w:tcMar>
          </w:tcPr>
          <w:p w14:paraId="7B500A7A" w14:textId="77777777" w:rsidR="001755A8" w:rsidRPr="00CF1A49" w:rsidRDefault="001755A8" w:rsidP="00D141D0">
            <w:pPr>
              <w:contextualSpacing w:val="0"/>
            </w:pPr>
          </w:p>
        </w:tc>
      </w:tr>
    </w:tbl>
    <w:p w14:paraId="77BE7B90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F97E586820CD4CA8B82E92AEB8BB551E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14:paraId="02538ED7" w14:textId="77777777" w:rsidTr="00D141D0">
        <w:tc>
          <w:tcPr>
            <w:tcW w:w="9290" w:type="dxa"/>
          </w:tcPr>
          <w:p w14:paraId="2C41C7D9" w14:textId="4AC33F71" w:rsidR="006827CA" w:rsidRPr="00CF1A49" w:rsidRDefault="006827CA" w:rsidP="006827CA">
            <w:pPr>
              <w:pStyle w:val="Heading3"/>
              <w:contextualSpacing w:val="0"/>
            </w:pPr>
            <w:r>
              <w:t xml:space="preserve">Nov 2024 </w:t>
            </w:r>
            <w:r w:rsidRPr="00CF1A49">
              <w:t xml:space="preserve">– </w:t>
            </w:r>
            <w:r w:rsidR="001A2581">
              <w:t>APR</w:t>
            </w:r>
            <w:r w:rsidR="00F02C51">
              <w:t xml:space="preserve"> 2026</w:t>
            </w:r>
          </w:p>
          <w:p w14:paraId="729C8F85" w14:textId="007E09AD" w:rsidR="006827CA" w:rsidRPr="00CF1A49" w:rsidRDefault="006827CA" w:rsidP="006827CA">
            <w:pPr>
              <w:pStyle w:val="Heading2"/>
              <w:contextualSpacing w:val="0"/>
            </w:pPr>
            <w:r>
              <w:t>senior .net full stack engineer</w:t>
            </w:r>
            <w:r w:rsidR="00942050">
              <w:t xml:space="preserve"> / tech lead</w:t>
            </w:r>
            <w:r w:rsidRPr="00CF1A49">
              <w:t>,</w:t>
            </w:r>
            <w:hyperlink r:id="rId7" w:history="1">
              <w:r w:rsidRPr="006827CA">
                <w:rPr>
                  <w:rStyle w:val="Hyperlink"/>
                  <w:b w:val="0"/>
                  <w:bCs/>
                  <w:color w:val="002060"/>
                </w:rPr>
                <w:t xml:space="preserve"> momentus technologies</w:t>
              </w:r>
            </w:hyperlink>
            <w:r w:rsidRPr="006827CA">
              <w:rPr>
                <w:color w:val="505050" w:themeColor="text2" w:themeTint="BF"/>
              </w:rPr>
              <w:t xml:space="preserve"> </w:t>
            </w:r>
          </w:p>
          <w:p w14:paraId="58E4680D" w14:textId="7F211818" w:rsidR="006827CA" w:rsidRDefault="006827CA" w:rsidP="006827CA">
            <w:pPr>
              <w:rPr>
                <w:rFonts w:cstheme="minorHAnsi"/>
              </w:rPr>
            </w:pPr>
            <w:r w:rsidRPr="006827CA">
              <w:rPr>
                <w:rFonts w:cstheme="minorHAnsi"/>
              </w:rPr>
              <w:t>Event and venue management system: cloud platform</w:t>
            </w:r>
            <w:r w:rsidR="0052199F">
              <w:rPr>
                <w:rFonts w:cstheme="minorHAnsi"/>
              </w:rPr>
              <w:t xml:space="preserve"> </w:t>
            </w:r>
            <w:r w:rsidRPr="006827CA">
              <w:rPr>
                <w:rFonts w:cstheme="minorHAnsi"/>
              </w:rPr>
              <w:t xml:space="preserve">(Aurelia) with integrated CRM, event management, reporting and web portals(angular) for space booking, event planning, etc. </w:t>
            </w:r>
            <w:r w:rsidRPr="006827CA">
              <w:rPr>
                <w:rFonts w:cstheme="minorHAnsi"/>
                <w:shd w:val="clear" w:color="auto" w:fill="FFFFFF"/>
              </w:rPr>
              <w:t xml:space="preserve">Tech stack: </w:t>
            </w:r>
            <w:r w:rsidRPr="006827CA">
              <w:rPr>
                <w:rFonts w:cstheme="minorHAnsi"/>
              </w:rPr>
              <w:t xml:space="preserve">.net </w:t>
            </w:r>
            <w:r w:rsidR="0052199F">
              <w:rPr>
                <w:rFonts w:cstheme="minorHAnsi"/>
              </w:rPr>
              <w:t xml:space="preserve">framework/.net </w:t>
            </w:r>
            <w:r w:rsidRPr="006827CA">
              <w:rPr>
                <w:rFonts w:cstheme="minorHAnsi"/>
              </w:rPr>
              <w:t>core, Angular, Aurelia, MSSQL, Azure</w:t>
            </w:r>
            <w:r w:rsidR="002C0CD8">
              <w:rPr>
                <w:rFonts w:cstheme="minorHAnsi"/>
              </w:rPr>
              <w:t>, distributed systems</w:t>
            </w:r>
            <w:r w:rsidR="004969A4">
              <w:rPr>
                <w:rFonts w:cstheme="minorHAnsi"/>
              </w:rPr>
              <w:t>, integrations</w:t>
            </w:r>
            <w:r w:rsidR="00A139A2">
              <w:rPr>
                <w:rFonts w:cstheme="minorHAnsi"/>
              </w:rPr>
              <w:t>, Github Copilot Agents</w:t>
            </w:r>
          </w:p>
          <w:p w14:paraId="3076C00A" w14:textId="262C5B2A" w:rsidR="00CA766F" w:rsidRPr="00CA766F" w:rsidRDefault="006B46D9" w:rsidP="00CA766F">
            <w:pPr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t>Responsibilities: development</w:t>
            </w:r>
            <w:r w:rsidR="00CA766F" w:rsidRPr="00CA766F">
              <w:rPr>
                <w:rFonts w:cstheme="minorHAnsi"/>
                <w:shd w:val="clear" w:color="auto" w:fill="FFFFFF"/>
              </w:rPr>
              <w:t xml:space="preserve"> focused on architecture, scalability, and AI-assisted delivery</w:t>
            </w:r>
            <w:r w:rsidR="00CA766F">
              <w:rPr>
                <w:rFonts w:cstheme="minorHAnsi"/>
                <w:shd w:val="clear" w:color="auto" w:fill="FFFFFF"/>
              </w:rPr>
              <w:t>;</w:t>
            </w:r>
            <w:r>
              <w:rPr>
                <w:rFonts w:cstheme="minorHAnsi"/>
                <w:shd w:val="clear" w:color="auto" w:fill="FFFFFF"/>
              </w:rPr>
              <w:t xml:space="preserve"> supervising, mentorship, taking part </w:t>
            </w:r>
            <w:r w:rsidR="00CA766F">
              <w:rPr>
                <w:rFonts w:cstheme="minorHAnsi"/>
                <w:shd w:val="clear" w:color="auto" w:fill="FFFFFF"/>
              </w:rPr>
              <w:t>in</w:t>
            </w:r>
            <w:r>
              <w:rPr>
                <w:rFonts w:cstheme="minorHAnsi"/>
                <w:shd w:val="clear" w:color="auto" w:fill="FFFFFF"/>
              </w:rPr>
              <w:t xml:space="preserve"> architecture</w:t>
            </w:r>
            <w:r w:rsidR="009D686A">
              <w:rPr>
                <w:rFonts w:cstheme="minorHAnsi"/>
                <w:shd w:val="clear" w:color="auto" w:fill="FFFFFF"/>
              </w:rPr>
              <w:t xml:space="preserve"> and development strategy</w:t>
            </w:r>
            <w:r>
              <w:rPr>
                <w:rFonts w:cstheme="minorHAnsi"/>
                <w:shd w:val="clear" w:color="auto" w:fill="FFFFFF"/>
              </w:rPr>
              <w:t xml:space="preserve"> of feature</w:t>
            </w:r>
            <w:r w:rsidR="009D686A">
              <w:rPr>
                <w:rFonts w:cstheme="minorHAnsi"/>
                <w:shd w:val="clear" w:color="auto" w:fill="FFFFFF"/>
              </w:rPr>
              <w:t>s</w:t>
            </w:r>
            <w:r>
              <w:rPr>
                <w:rFonts w:cstheme="minorHAnsi"/>
                <w:shd w:val="clear" w:color="auto" w:fill="FFFFFF"/>
              </w:rPr>
              <w:t>, code reviews</w:t>
            </w:r>
          </w:p>
          <w:p w14:paraId="7B835DAA" w14:textId="77777777" w:rsidR="006827CA" w:rsidRDefault="006827CA" w:rsidP="00B35A7D">
            <w:pPr>
              <w:pStyle w:val="Heading3"/>
              <w:contextualSpacing w:val="0"/>
            </w:pPr>
          </w:p>
          <w:p w14:paraId="078FA1E0" w14:textId="77777777" w:rsidR="006827CA" w:rsidRDefault="006827CA" w:rsidP="00B35A7D">
            <w:pPr>
              <w:pStyle w:val="Heading3"/>
              <w:contextualSpacing w:val="0"/>
            </w:pPr>
          </w:p>
          <w:p w14:paraId="11BE6180" w14:textId="58D34FEF" w:rsidR="00B35A7D" w:rsidRPr="00CF1A49" w:rsidRDefault="00B35A7D" w:rsidP="00B35A7D">
            <w:pPr>
              <w:pStyle w:val="Heading3"/>
              <w:contextualSpacing w:val="0"/>
            </w:pPr>
            <w:r>
              <w:t xml:space="preserve">DEC 2019 </w:t>
            </w:r>
            <w:r w:rsidR="006827CA">
              <w:t>–</w:t>
            </w:r>
            <w:r>
              <w:t xml:space="preserve"> </w:t>
            </w:r>
            <w:r w:rsidR="006827CA">
              <w:t>Nov 2024</w:t>
            </w:r>
          </w:p>
          <w:p w14:paraId="4FAF1B61" w14:textId="07ED187E" w:rsidR="00B35A7D" w:rsidRPr="00CF1A49" w:rsidRDefault="00B35A7D" w:rsidP="00B35A7D">
            <w:pPr>
              <w:pStyle w:val="Heading2"/>
              <w:contextualSpacing w:val="0"/>
            </w:pPr>
            <w:r>
              <w:t>Founder and Lead Developer</w:t>
            </w:r>
            <w:r w:rsidR="00B945AE">
              <w:t xml:space="preserve"> (contractor)</w:t>
            </w:r>
            <w:r w:rsidRPr="00CF1A49">
              <w:t xml:space="preserve">, </w:t>
            </w:r>
            <w:r>
              <w:rPr>
                <w:rStyle w:val="SubtleReference"/>
              </w:rPr>
              <w:t>Sharp it</w:t>
            </w:r>
            <w:r w:rsidR="0021694B">
              <w:rPr>
                <w:rStyle w:val="SubtleReference"/>
              </w:rPr>
              <w:t xml:space="preserve"> Ltd.</w:t>
            </w:r>
          </w:p>
          <w:p w14:paraId="0BBA34B4" w14:textId="793D671E" w:rsidR="00B35A7D" w:rsidRDefault="00B35A7D" w:rsidP="00B35A7D">
            <w:pPr>
              <w:contextualSpacing w:val="0"/>
              <w:rPr>
                <w:rFonts w:cstheme="minorHAnsi"/>
              </w:rPr>
            </w:pPr>
            <w:r w:rsidRPr="00696E48">
              <w:rPr>
                <w:rFonts w:cstheme="minorHAnsi"/>
              </w:rPr>
              <w:t>Providing development services</w:t>
            </w:r>
            <w:r w:rsidR="00696E48" w:rsidRPr="00696E48">
              <w:rPr>
                <w:rFonts w:cstheme="minorHAnsi"/>
              </w:rPr>
              <w:t xml:space="preserve"> </w:t>
            </w:r>
            <w:r w:rsidRPr="00696E48">
              <w:rPr>
                <w:rFonts w:cstheme="minorHAnsi"/>
              </w:rPr>
              <w:t xml:space="preserve">with the following tech stack: Angular/React, bootstrap, .net core(EF, WebApi, MSSQL/PostgreSQL), </w:t>
            </w:r>
            <w:r w:rsidR="0051284A" w:rsidRPr="00696E48">
              <w:rPr>
                <w:rFonts w:cstheme="minorHAnsi"/>
              </w:rPr>
              <w:t>NodeJS</w:t>
            </w:r>
            <w:r w:rsidRPr="00696E48">
              <w:rPr>
                <w:rFonts w:cstheme="minorHAnsi"/>
              </w:rPr>
              <w:t>, AWS(S3, Cassandra, Route53, API Gateway, ECR, ECS, lambda)</w:t>
            </w:r>
            <w:r w:rsidR="007C6017" w:rsidRPr="00696E48">
              <w:rPr>
                <w:rFonts w:cstheme="minorHAnsi"/>
              </w:rPr>
              <w:t>, Azure</w:t>
            </w:r>
            <w:r w:rsidRPr="00696E48">
              <w:rPr>
                <w:rFonts w:cstheme="minorHAnsi"/>
              </w:rPr>
              <w:t>, GitHub actions, Microservices</w:t>
            </w:r>
            <w:r w:rsidR="000636BF" w:rsidRPr="00696E48">
              <w:rPr>
                <w:rFonts w:cstheme="minorHAnsi"/>
              </w:rPr>
              <w:t>, CICD</w:t>
            </w:r>
            <w:r w:rsidR="00696E48" w:rsidRPr="00696E48">
              <w:rPr>
                <w:rFonts w:cstheme="minorHAnsi"/>
              </w:rPr>
              <w:t>. I offer comprehensive B2B development services, including code reviews and active participation in implementation strategy decisions. My focus is on delivering high-quality, scalable solutions while ensuring best practices and efficient development processes.</w:t>
            </w:r>
          </w:p>
          <w:p w14:paraId="609D4440" w14:textId="6EB31707" w:rsidR="001A0967" w:rsidRPr="001A0967" w:rsidRDefault="001A0967" w:rsidP="001A0967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>
              <w:rPr>
                <w:rFonts w:cstheme="minorHAnsi"/>
              </w:rPr>
              <w:t>[</w:t>
            </w:r>
            <w:hyperlink r:id="rId8" w:history="1">
              <w:r w:rsidR="00426C03">
                <w:rPr>
                  <w:rStyle w:val="Hyperlink"/>
                </w:rPr>
                <w:t>KPMG</w:t>
              </w:r>
              <w:r w:rsidRPr="001A0967">
                <w:rPr>
                  <w:rStyle w:val="Hyperlink"/>
                  <w:rFonts w:cstheme="minorHAnsi"/>
                </w:rPr>
                <w:t>.com</w:t>
              </w:r>
            </w:hyperlink>
            <w:r>
              <w:rPr>
                <w:rFonts w:cstheme="minorHAnsi"/>
              </w:rPr>
              <w:t xml:space="preserve">] </w:t>
            </w:r>
            <w:r w:rsidRPr="001A0967">
              <w:rPr>
                <w:rFonts w:cstheme="minorHAnsi"/>
                <w:bCs/>
              </w:rPr>
              <w:t>KPMG – Audit Engagement Management Platform</w:t>
            </w:r>
            <w:r w:rsidR="0009496B">
              <w:rPr>
                <w:rFonts w:cstheme="minorHAnsi"/>
                <w:bCs/>
              </w:rPr>
              <w:t>:</w:t>
            </w:r>
            <w:r w:rsidR="00D5215C">
              <w:rPr>
                <w:rFonts w:cstheme="minorHAnsi"/>
                <w:bCs/>
              </w:rPr>
              <w:t xml:space="preserve"> </w:t>
            </w:r>
            <w:r w:rsidRPr="001A0967">
              <w:rPr>
                <w:rFonts w:cstheme="minorHAnsi"/>
              </w:rPr>
              <w:t>Enterprise platform used to support and streamline the full audit lifecycle. The system included workflow orchestration, approval processes, compliance tracking, reporting</w:t>
            </w:r>
            <w:r>
              <w:rPr>
                <w:rFonts w:cstheme="minorHAnsi"/>
              </w:rPr>
              <w:t>,</w:t>
            </w:r>
            <w:r w:rsidRPr="001A0967">
              <w:rPr>
                <w:rFonts w:cstheme="minorHAnsi"/>
              </w:rPr>
              <w:t xml:space="preserve"> role-based access control, audit traceability, and business process management in a highly regulated environment. Contributed to discussions, backend/frontend development, and modernization initiatives within a large-scale distributed platform.</w:t>
            </w:r>
            <w:r w:rsidR="00F43041">
              <w:rPr>
                <w:rFonts w:cstheme="minorHAnsi"/>
              </w:rPr>
              <w:t xml:space="preserve"> Tech stack: .net, Azure, MS Graph, RabbitMQ, </w:t>
            </w:r>
            <w:r w:rsidR="00F43041" w:rsidRPr="00F43041">
              <w:rPr>
                <w:rFonts w:cstheme="minorHAnsi"/>
              </w:rPr>
              <w:t>MassTransit</w:t>
            </w:r>
          </w:p>
          <w:p w14:paraId="07CAD063" w14:textId="46138771" w:rsidR="00B35A7D" w:rsidRPr="00696E48" w:rsidRDefault="005F4704" w:rsidP="00B35A7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hd w:val="clear" w:color="auto" w:fill="FFFFFF"/>
              </w:rPr>
            </w:pPr>
            <w:r w:rsidRPr="005F4704">
              <w:rPr>
                <w:rFonts w:cstheme="minorHAnsi"/>
              </w:rPr>
              <w:t>[</w:t>
            </w:r>
            <w:hyperlink r:id="rId9" w:history="1">
              <w:r w:rsidRPr="005F4704">
                <w:rPr>
                  <w:rStyle w:val="Hyperlink"/>
                  <w:rFonts w:cstheme="minorHAnsi"/>
                </w:rPr>
                <w:t>Fugro.com</w:t>
              </w:r>
            </w:hyperlink>
            <w:r w:rsidRPr="005F4704">
              <w:rPr>
                <w:rFonts w:cstheme="minorHAnsi"/>
              </w:rPr>
              <w:t>]</w:t>
            </w:r>
            <w:r>
              <w:rPr>
                <w:rFonts w:cstheme="minorHAnsi"/>
              </w:rPr>
              <w:t xml:space="preserve"> </w:t>
            </w:r>
            <w:r w:rsidR="0020120F" w:rsidRPr="00696E48">
              <w:rPr>
                <w:rFonts w:cstheme="minorHAnsi"/>
                <w:shd w:val="clear" w:color="auto" w:fill="FFFFFF"/>
              </w:rPr>
              <w:t xml:space="preserve">Road data and pavement evaluation web project: Analysis and reporting of road condition on top of processed images of road pavement and road-surrounding object. </w:t>
            </w:r>
            <w:r w:rsidR="00587EC8" w:rsidRPr="00587EC8">
              <w:rPr>
                <w:rFonts w:cstheme="minorHAnsi"/>
                <w:shd w:val="clear" w:color="auto" w:fill="FFFFFF"/>
              </w:rPr>
              <w:t xml:space="preserve">Responsibilities: </w:t>
            </w:r>
            <w:r w:rsidR="00720F6C">
              <w:rPr>
                <w:rFonts w:cstheme="minorHAnsi"/>
                <w:shd w:val="clear" w:color="auto" w:fill="FFFFFF"/>
              </w:rPr>
              <w:t xml:space="preserve">e2e </w:t>
            </w:r>
            <w:r w:rsidR="00587EC8" w:rsidRPr="00587EC8">
              <w:rPr>
                <w:rFonts w:cstheme="minorHAnsi"/>
                <w:shd w:val="clear" w:color="auto" w:fill="FFFFFF"/>
              </w:rPr>
              <w:t xml:space="preserve">development focused on architecture, and AI-assisted delivery; supervising, mentorship, </w:t>
            </w:r>
            <w:r w:rsidR="00720F6C">
              <w:rPr>
                <w:rFonts w:cstheme="minorHAnsi"/>
                <w:shd w:val="clear" w:color="auto" w:fill="FFFFFF"/>
              </w:rPr>
              <w:t>ownership</w:t>
            </w:r>
            <w:r w:rsidR="00587EC8" w:rsidRPr="00587EC8">
              <w:rPr>
                <w:rFonts w:cstheme="minorHAnsi"/>
                <w:shd w:val="clear" w:color="auto" w:fill="FFFFFF"/>
              </w:rPr>
              <w:t xml:space="preserve"> of features, code reviews</w:t>
            </w:r>
            <w:r w:rsidR="00587EC8">
              <w:rPr>
                <w:rFonts w:cstheme="minorHAnsi"/>
                <w:shd w:val="clear" w:color="auto" w:fill="FFFFFF"/>
              </w:rPr>
              <w:t xml:space="preserve">. </w:t>
            </w:r>
            <w:r w:rsidR="0020120F" w:rsidRPr="00696E48">
              <w:rPr>
                <w:rFonts w:cstheme="minorHAnsi"/>
                <w:shd w:val="clear" w:color="auto" w:fill="FFFFFF"/>
              </w:rPr>
              <w:t>Tech stack: Angular, .net core, dapper, PostgreSQL, AWS</w:t>
            </w:r>
            <w:r w:rsidR="00BA3689" w:rsidRPr="00696E48">
              <w:rPr>
                <w:rFonts w:cstheme="minorHAnsi"/>
                <w:shd w:val="clear" w:color="auto" w:fill="FFFFFF"/>
              </w:rPr>
              <w:t xml:space="preserve"> </w:t>
            </w:r>
            <w:r w:rsidR="0020120F" w:rsidRPr="00696E48">
              <w:rPr>
                <w:rFonts w:cstheme="minorHAnsi"/>
                <w:shd w:val="clear" w:color="auto" w:fill="FFFFFF"/>
              </w:rPr>
              <w:t>(S3, ECR, ECS, API gateway, Route53), GitHub actions</w:t>
            </w:r>
            <w:r w:rsidR="001046D1" w:rsidRPr="00696E48">
              <w:rPr>
                <w:rFonts w:cstheme="minorHAnsi"/>
                <w:shd w:val="clear" w:color="auto" w:fill="FFFFFF"/>
              </w:rPr>
              <w:t>, auth0</w:t>
            </w:r>
            <w:r w:rsidR="00A139A2">
              <w:rPr>
                <w:rFonts w:cstheme="minorHAnsi"/>
              </w:rPr>
              <w:t>, Github Copilot Agents</w:t>
            </w:r>
            <w:r w:rsidR="00C26E6C">
              <w:rPr>
                <w:rFonts w:cstheme="minorHAnsi"/>
              </w:rPr>
              <w:t xml:space="preserve">. Working with Geo data – PostGIS functions, shapefiles, </w:t>
            </w:r>
            <w:r w:rsidR="00C26E6C" w:rsidRPr="00C26E6C">
              <w:rPr>
                <w:rFonts w:cstheme="minorHAnsi"/>
              </w:rPr>
              <w:t>GeoJSON</w:t>
            </w:r>
            <w:r w:rsidR="00C26E6C">
              <w:rPr>
                <w:rFonts w:cstheme="minorHAnsi"/>
              </w:rPr>
              <w:t xml:space="preserve">, </w:t>
            </w:r>
            <w:r w:rsidR="00C26E6C" w:rsidRPr="00C26E6C">
              <w:rPr>
                <w:rFonts w:cstheme="minorHAnsi"/>
              </w:rPr>
              <w:t>ArcGIS</w:t>
            </w:r>
            <w:r w:rsidR="00C26E6C">
              <w:rPr>
                <w:rFonts w:cstheme="minorHAnsi"/>
              </w:rPr>
              <w:t xml:space="preserve"> </w:t>
            </w:r>
          </w:p>
          <w:p w14:paraId="30A4940D" w14:textId="3D8F5CB5" w:rsidR="00795933" w:rsidRPr="00696E48" w:rsidRDefault="005F4704" w:rsidP="00795933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5F4704">
              <w:rPr>
                <w:rFonts w:cstheme="minorHAnsi"/>
                <w:shd w:val="clear" w:color="auto" w:fill="FFFFFF"/>
              </w:rPr>
              <w:t>[</w:t>
            </w:r>
            <w:hyperlink r:id="rId10" w:history="1">
              <w:r w:rsidRPr="005F4704">
                <w:rPr>
                  <w:rStyle w:val="Hyperlink"/>
                  <w:rFonts w:cstheme="minorHAnsi"/>
                  <w:shd w:val="clear" w:color="auto" w:fill="FFFFFF"/>
                </w:rPr>
                <w:t>pcg.io</w:t>
              </w:r>
            </w:hyperlink>
            <w:r w:rsidRPr="005F4704">
              <w:rPr>
                <w:rFonts w:cstheme="minorHAnsi"/>
                <w:shd w:val="clear" w:color="auto" w:fill="FFFFFF"/>
              </w:rPr>
              <w:t>] - </w:t>
            </w:r>
            <w:r w:rsidR="0020120F" w:rsidRPr="00696E48">
              <w:rPr>
                <w:rFonts w:cstheme="minorHAnsi"/>
                <w:shd w:val="clear" w:color="auto" w:fill="FFFFFF"/>
              </w:rPr>
              <w:t>Implemented continuous data migration from multiple MSSQL on premise servers to AWS S3 using CDK and DMS.</w:t>
            </w:r>
          </w:p>
          <w:p w14:paraId="3204A689" w14:textId="014BE293" w:rsidR="000636BF" w:rsidRPr="00696E48" w:rsidRDefault="005F4704" w:rsidP="000636BF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  <w:r w:rsidRPr="005F4704">
              <w:rPr>
                <w:rFonts w:cstheme="minorHAnsi"/>
                <w:shd w:val="clear" w:color="auto" w:fill="FFFFFF"/>
              </w:rPr>
              <w:t>[</w:t>
            </w:r>
            <w:hyperlink r:id="rId11" w:history="1">
              <w:r w:rsidRPr="005F4704">
                <w:rPr>
                  <w:rStyle w:val="Hyperlink"/>
                  <w:rFonts w:cstheme="minorHAnsi"/>
                  <w:shd w:val="clear" w:color="auto" w:fill="FFFFFF"/>
                </w:rPr>
                <w:t>pcg.io</w:t>
              </w:r>
            </w:hyperlink>
            <w:r w:rsidRPr="005F4704">
              <w:rPr>
                <w:rFonts w:cstheme="minorHAnsi"/>
                <w:shd w:val="clear" w:color="auto" w:fill="FFFFFF"/>
              </w:rPr>
              <w:t>] - </w:t>
            </w:r>
            <w:r w:rsidR="00795933" w:rsidRPr="00696E48">
              <w:rPr>
                <w:rFonts w:cstheme="minorHAnsi"/>
                <w:shd w:val="clear" w:color="auto" w:fill="FFFFFF"/>
              </w:rPr>
              <w:t xml:space="preserve">Cookie manager: app to configure cookie preferences, popup designer for cookie consents, etc. Technologies used: React, </w:t>
            </w:r>
            <w:r w:rsidR="0051284A" w:rsidRPr="00696E48">
              <w:rPr>
                <w:rFonts w:cstheme="minorHAnsi"/>
                <w:shd w:val="clear" w:color="auto" w:fill="FFFFFF"/>
              </w:rPr>
              <w:t>NodeJS</w:t>
            </w:r>
            <w:r w:rsidR="00795933" w:rsidRPr="00696E48">
              <w:rPr>
                <w:rFonts w:cstheme="minorHAnsi"/>
                <w:shd w:val="clear" w:color="auto" w:fill="FFFFFF"/>
              </w:rPr>
              <w:t>, lambda, Cassandra keyspaces, S3</w:t>
            </w:r>
          </w:p>
          <w:p w14:paraId="34D084CD" w14:textId="6E31F2F5" w:rsidR="00795933" w:rsidRPr="00696E48" w:rsidRDefault="005F4704" w:rsidP="000636BF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shd w:val="clear" w:color="auto" w:fill="FFFFFF"/>
              </w:rPr>
            </w:pPr>
            <w:r>
              <w:rPr>
                <w:rFonts w:cstheme="minorHAnsi"/>
                <w:shd w:val="clear" w:color="auto" w:fill="FFFFFF"/>
              </w:rPr>
              <w:lastRenderedPageBreak/>
              <w:t xml:space="preserve">[Microsoft] - </w:t>
            </w:r>
            <w:r w:rsidR="000636BF" w:rsidRPr="00696E48">
              <w:rPr>
                <w:rFonts w:cstheme="minorHAnsi"/>
                <w:shd w:val="clear" w:color="auto" w:fill="FFFFFF"/>
              </w:rPr>
              <w:t>Implemented internal app for Microsoft Machine Learning department: created an Angular+.NET Core reporting app to help Machine Learning team with their data analysis.</w:t>
            </w:r>
            <w:r w:rsidR="000636BF" w:rsidRPr="00696E48">
              <w:rPr>
                <w:rFonts w:cstheme="minorHAnsi"/>
              </w:rPr>
              <w:t xml:space="preserve"> (.net core, Angular, bootstrap, EF core, MSSQL, Aether, Azure)</w:t>
            </w:r>
          </w:p>
          <w:p w14:paraId="3EDEF3C5" w14:textId="3E836A4A" w:rsidR="0020120F" w:rsidRPr="00B35A7D" w:rsidRDefault="0020120F" w:rsidP="00795933">
            <w:pPr>
              <w:pStyle w:val="ListParagraph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</w:p>
          <w:p w14:paraId="287C97DA" w14:textId="77777777" w:rsidR="007D291B" w:rsidRPr="0045625D" w:rsidRDefault="007D291B" w:rsidP="008845E3">
            <w:pP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</w:p>
          <w:p w14:paraId="4EDA5F36" w14:textId="1F0225B7" w:rsidR="007D291B" w:rsidRPr="00CF1A49" w:rsidRDefault="007D291B" w:rsidP="007D291B">
            <w:pPr>
              <w:pStyle w:val="Heading3"/>
              <w:contextualSpacing w:val="0"/>
            </w:pPr>
            <w:r>
              <w:t>August 2018</w:t>
            </w:r>
            <w:r w:rsidRPr="00CF1A49">
              <w:t xml:space="preserve"> – </w:t>
            </w:r>
            <w:r w:rsidR="0017544E">
              <w:t>MAY</w:t>
            </w:r>
            <w:r w:rsidR="009B0305">
              <w:t xml:space="preserve"> 2021</w:t>
            </w:r>
          </w:p>
          <w:p w14:paraId="2A836C5E" w14:textId="580A11B3" w:rsidR="007D291B" w:rsidRPr="00CF1A49" w:rsidRDefault="007D291B" w:rsidP="007D291B">
            <w:pPr>
              <w:pStyle w:val="Heading2"/>
              <w:contextualSpacing w:val="0"/>
            </w:pPr>
            <w:r>
              <w:t>.net full stack developer</w:t>
            </w:r>
            <w:r w:rsidRPr="00CF1A49">
              <w:t xml:space="preserve">, </w:t>
            </w:r>
            <w:hyperlink r:id="rId12" w:history="1">
              <w:r w:rsidRPr="008210B2">
                <w:rPr>
                  <w:rStyle w:val="Hyperlink"/>
                </w:rPr>
                <w:t>Sirma solutions</w:t>
              </w:r>
            </w:hyperlink>
          </w:p>
          <w:p w14:paraId="0EE10C25" w14:textId="77777777" w:rsidR="007D291B" w:rsidRDefault="007D291B" w:rsidP="007D291B">
            <w:pPr>
              <w:contextualSpacing w:val="0"/>
            </w:pPr>
            <w:r>
              <w:t xml:space="preserve">C# backend and UI Web development – c# .net 4.6, .net core, WebApi, Angular 2+, knockoutJS, bootstrap, EF, EF core, MSSQL, RestApi; </w:t>
            </w:r>
          </w:p>
          <w:p w14:paraId="6A9BB18B" w14:textId="77777777" w:rsidR="007D291B" w:rsidRDefault="007D291B" w:rsidP="007D291B">
            <w:pPr>
              <w:contextualSpacing w:val="0"/>
            </w:pPr>
            <w:r>
              <w:t>SOLID principles, full project lifecycle, DI</w:t>
            </w:r>
          </w:p>
          <w:p w14:paraId="71F713FC" w14:textId="77777777" w:rsidR="007D291B" w:rsidRDefault="007D291B" w:rsidP="007D291B">
            <w:pPr>
              <w:contextualSpacing w:val="0"/>
            </w:pPr>
          </w:p>
          <w:p w14:paraId="2EC6995E" w14:textId="783592D8" w:rsidR="008845E3" w:rsidRDefault="007D291B" w:rsidP="00FE6FEB">
            <w:pP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Worked on Grants management </w:t>
            </w:r>
            <w:r w:rsidR="0051284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system (</w:t>
            </w:r>
            <w:r w:rsidR="00055B4B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FinTech)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for </w:t>
            </w:r>
            <w:r w:rsidR="008548FC" w:rsidRPr="0032361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public</w:t>
            </w:r>
            <w:r w:rsidRPr="0032361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institutions in donor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countries (from EFTA)</w:t>
            </w:r>
            <w:r w:rsidRPr="0032361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and beneficiary countries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(from the EU)</w:t>
            </w:r>
            <w:r w:rsidRPr="0032361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that </w:t>
            </w:r>
            <w:r w:rsidRPr="0032361E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share responsibility for the EEA and Norway Grants.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(</w:t>
            </w:r>
            <w:hyperlink r:id="rId13" w:history="1">
              <w:r w:rsidRPr="00677096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https://eeagrants.org</w:t>
              </w:r>
            </w:hyperlink>
            <w:r w:rsidR="008908B0">
              <w:rPr>
                <w:rStyle w:val="Hyperlink"/>
                <w:rFonts w:ascii="Segoe UI" w:hAnsi="Segoe UI" w:cs="Segoe UI"/>
                <w:sz w:val="21"/>
                <w:szCs w:val="21"/>
                <w:shd w:val="clear" w:color="auto" w:fill="FFFFFF"/>
              </w:rPr>
              <w:t>,</w:t>
            </w:r>
            <w:r w:rsidR="008908B0">
              <w:rPr>
                <w:rStyle w:val="Hyperlink"/>
              </w:rPr>
              <w:t xml:space="preserve"> </w:t>
            </w:r>
            <w:hyperlink r:id="rId14" w:history="1">
              <w:r w:rsidR="008908B0" w:rsidRPr="001D57A5">
                <w:rPr>
                  <w:rStyle w:val="Hyperlink"/>
                </w:rPr>
                <w:t>https://grace.eeagrants.org/</w:t>
              </w:r>
            </w:hyperlink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)</w:t>
            </w:r>
          </w:p>
          <w:p w14:paraId="13F67781" w14:textId="77777777" w:rsidR="007D291B" w:rsidRDefault="007D291B" w:rsidP="00FE6FEB">
            <w:pP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</w:p>
          <w:p w14:paraId="715346DC" w14:textId="77777777" w:rsidR="0032361E" w:rsidRDefault="0032361E" w:rsidP="00FE6FEB">
            <w:pPr>
              <w:contextualSpacing w:val="0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</w:p>
          <w:p w14:paraId="22D24C33" w14:textId="77777777" w:rsidR="0032361E" w:rsidRPr="00CF1A49" w:rsidRDefault="0032361E" w:rsidP="0032361E">
            <w:pPr>
              <w:pStyle w:val="Heading3"/>
              <w:contextualSpacing w:val="0"/>
            </w:pPr>
            <w:r>
              <w:t>june 2014</w:t>
            </w:r>
            <w:r w:rsidRPr="00CF1A49">
              <w:t xml:space="preserve"> – </w:t>
            </w:r>
            <w:r w:rsidR="002142B3">
              <w:t>January 2020</w:t>
            </w:r>
          </w:p>
          <w:p w14:paraId="78C2181E" w14:textId="4DC62048" w:rsidR="0032361E" w:rsidRPr="00CF1A49" w:rsidRDefault="0032361E" w:rsidP="0032361E">
            <w:pPr>
              <w:pStyle w:val="Heading2"/>
              <w:contextualSpacing w:val="0"/>
            </w:pPr>
            <w:r>
              <w:t xml:space="preserve">.net </w:t>
            </w:r>
            <w:r w:rsidR="00B01423">
              <w:t>full stack</w:t>
            </w:r>
            <w:r>
              <w:t xml:space="preserve"> developer</w:t>
            </w:r>
            <w:r w:rsidRPr="00CF1A49">
              <w:t xml:space="preserve">, </w:t>
            </w:r>
            <w:r w:rsidR="00B07F50">
              <w:rPr>
                <w:rStyle w:val="SubtleReference"/>
                <w:caps w:val="0"/>
              </w:rPr>
              <w:t xml:space="preserve">contractor to </w:t>
            </w:r>
            <w:hyperlink r:id="rId15" w:history="1">
              <w:r w:rsidRPr="008210B2">
                <w:rPr>
                  <w:rStyle w:val="Hyperlink"/>
                </w:rPr>
                <w:t>tarmin</w:t>
              </w:r>
            </w:hyperlink>
          </w:p>
          <w:p w14:paraId="49241DB3" w14:textId="2596F92D" w:rsidR="0032361E" w:rsidRDefault="0032361E" w:rsidP="0032361E">
            <w:pPr>
              <w:contextualSpacing w:val="0"/>
            </w:pPr>
            <w:r>
              <w:t>C# Desktop and Web UI development - WinForms, Web Services, ASP.NET Core MVC, jQuery, bootstrap</w:t>
            </w:r>
            <w:r w:rsidR="0063027C">
              <w:t>, Azure</w:t>
            </w:r>
          </w:p>
          <w:p w14:paraId="09943DF6" w14:textId="3F629658" w:rsidR="0032361E" w:rsidRDefault="0032361E" w:rsidP="0032361E">
            <w:pPr>
              <w:contextualSpacing w:val="0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Worked on</w:t>
            </w:r>
            <w:r w:rsidR="00790131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their own product (</w:t>
            </w:r>
            <w:hyperlink r:id="rId16" w:history="1">
              <w:r w:rsidR="00790131" w:rsidRPr="00790131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GridBank</w:t>
              </w:r>
            </w:hyperlink>
            <w:r w:rsidR="00790131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),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desktop application used for management of a platform for object storage, file system virtualization, archiving and ingestion, replication, </w:t>
            </w:r>
            <w:r w:rsidR="00790131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search,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and big data analytics.</w:t>
            </w:r>
          </w:p>
          <w:p w14:paraId="6BF50D19" w14:textId="77777777" w:rsidR="008210B2" w:rsidRDefault="008210B2" w:rsidP="0032361E">
            <w:pPr>
              <w:contextualSpacing w:val="0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</w:p>
          <w:p w14:paraId="1719C95B" w14:textId="0604CDC3" w:rsidR="0032361E" w:rsidRDefault="0032361E" w:rsidP="0032361E">
            <w:pPr>
              <w:contextualSpacing w:val="0"/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Also worked on web app (part of the same platform) that is a web manager for databases </w:t>
            </w:r>
            <w:r w:rsidR="0051284A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e.g.,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a user-friendly lightweight version of mssql management studio. </w:t>
            </w:r>
          </w:p>
          <w:p w14:paraId="534E6A5F" w14:textId="77777777" w:rsidR="00FE6FEB" w:rsidRPr="00CF1A49" w:rsidRDefault="00FE6FEB" w:rsidP="00FE6FEB">
            <w:pPr>
              <w:contextualSpacing w:val="0"/>
            </w:pPr>
          </w:p>
        </w:tc>
      </w:tr>
      <w:tr w:rsidR="00F61DF9" w:rsidRPr="00CF1A49" w14:paraId="15C0E3AC" w14:textId="77777777" w:rsidTr="00D141D0">
        <w:tc>
          <w:tcPr>
            <w:tcW w:w="9290" w:type="dxa"/>
            <w:tcMar>
              <w:top w:w="216" w:type="dxa"/>
            </w:tcMar>
          </w:tcPr>
          <w:p w14:paraId="5A9B76CA" w14:textId="77777777" w:rsidR="00F61DF9" w:rsidRPr="00CF1A49" w:rsidRDefault="0007448B" w:rsidP="00F61DF9">
            <w:pPr>
              <w:pStyle w:val="Heading3"/>
              <w:contextualSpacing w:val="0"/>
            </w:pPr>
            <w:r>
              <w:lastRenderedPageBreak/>
              <w:t>june 2009</w:t>
            </w:r>
            <w:r w:rsidRPr="00CF1A49">
              <w:t xml:space="preserve"> </w:t>
            </w:r>
            <w:r w:rsidR="00F61DF9" w:rsidRPr="00CF1A49">
              <w:t xml:space="preserve">– </w:t>
            </w:r>
            <w:r w:rsidR="00D141D0">
              <w:t>june 2014</w:t>
            </w:r>
          </w:p>
          <w:p w14:paraId="1929156E" w14:textId="73823FD1" w:rsidR="0007448B" w:rsidRPr="00CF1A49" w:rsidRDefault="00D141D0" w:rsidP="0007448B">
            <w:pPr>
              <w:pStyle w:val="Heading2"/>
              <w:contextualSpacing w:val="0"/>
            </w:pPr>
            <w:r>
              <w:t xml:space="preserve">c# </w:t>
            </w:r>
            <w:r w:rsidR="00BD4997">
              <w:t xml:space="preserve">full stack </w:t>
            </w:r>
            <w:r>
              <w:t>developer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fitibo</w:t>
            </w:r>
          </w:p>
          <w:p w14:paraId="5827D29C" w14:textId="77777777" w:rsidR="00F61DF9" w:rsidRDefault="0007448B" w:rsidP="0007448B">
            <w:r>
              <w:t>Technology stack: C#.NET 3.5, MSSQL 2012, ASP.NET, JQuery , desktop apps development, CRM and ERP systems, MSSQL server 2008, CSLA.NET, DevExpress controls</w:t>
            </w:r>
          </w:p>
          <w:p w14:paraId="0AC7869D" w14:textId="77777777" w:rsidR="0007448B" w:rsidRDefault="0007448B" w:rsidP="0007448B"/>
          <w:p w14:paraId="2383E3A5" w14:textId="77777777" w:rsidR="000E04B8" w:rsidRDefault="000E04B8" w:rsidP="00F21155">
            <w:r>
              <w:t xml:space="preserve">Worked on </w:t>
            </w:r>
            <w:hyperlink r:id="rId17" w:history="1">
              <w:r w:rsidRPr="000E04B8">
                <w:rPr>
                  <w:rStyle w:val="Hyperlink"/>
                </w:rPr>
                <w:t>website</w:t>
              </w:r>
            </w:hyperlink>
            <w:r>
              <w:t xml:space="preserve"> that was kind of </w:t>
            </w:r>
            <w:r w:rsidRPr="000E04B8">
              <w:t>thermal insulation calculator</w:t>
            </w:r>
            <w:r>
              <w:t xml:space="preserve"> e.g. helps when someone wants to isolate walls and by given parameters of location, materials, windows etc. shows him evaporation graph, how much the insulation will improve the </w:t>
            </w:r>
            <w:r w:rsidR="00FE6FEB">
              <w:t>thermal efficiency</w:t>
            </w:r>
            <w:r w:rsidR="00B66603">
              <w:t xml:space="preserve"> and s.o</w:t>
            </w:r>
            <w:r w:rsidR="00FE6FEB">
              <w:t>.</w:t>
            </w:r>
          </w:p>
        </w:tc>
      </w:tr>
      <w:tr w:rsidR="00D141D0" w:rsidRPr="00CF1A49" w14:paraId="1C9B27AA" w14:textId="77777777" w:rsidTr="00D141D0">
        <w:tc>
          <w:tcPr>
            <w:tcW w:w="9290" w:type="dxa"/>
          </w:tcPr>
          <w:p w14:paraId="23EAEFD7" w14:textId="77777777" w:rsidR="00D141D0" w:rsidRDefault="00D141D0" w:rsidP="00D141D0">
            <w:pPr>
              <w:contextualSpacing w:val="0"/>
            </w:pPr>
          </w:p>
          <w:p w14:paraId="06FFC0FC" w14:textId="77777777" w:rsidR="00EA2B08" w:rsidRPr="00CF1A49" w:rsidRDefault="00EA2B08" w:rsidP="00366AB1">
            <w:pPr>
              <w:contextualSpacing w:val="0"/>
            </w:pPr>
            <w:r>
              <w:t>Worked as full stack developer on ERP system</w:t>
            </w:r>
            <w:r w:rsidR="000E04B8">
              <w:t xml:space="preserve"> that handles availability of production, import, export from warehouse, communication with clients, vendors, etc</w:t>
            </w:r>
            <w:r w:rsidR="00366AB1">
              <w:t>, generation of reports and different kind of documents</w:t>
            </w:r>
            <w:r w:rsidR="000E04B8">
              <w:t xml:space="preserve">. Also </w:t>
            </w:r>
            <w:r w:rsidR="00366AB1">
              <w:t xml:space="preserve">took part of development and </w:t>
            </w:r>
            <w:r w:rsidR="000E04B8">
              <w:t xml:space="preserve">synchronization </w:t>
            </w:r>
            <w:r w:rsidR="00366AB1">
              <w:t>of</w:t>
            </w:r>
            <w:r w:rsidR="000E04B8">
              <w:t xml:space="preserve"> smaller software apps using for different parts of production process</w:t>
            </w:r>
            <w:r>
              <w:t>.</w:t>
            </w:r>
          </w:p>
        </w:tc>
      </w:tr>
      <w:tr w:rsidR="00D141D0" w:rsidRPr="00CF1A49" w14:paraId="40696300" w14:textId="77777777" w:rsidTr="00D141D0">
        <w:tc>
          <w:tcPr>
            <w:tcW w:w="9290" w:type="dxa"/>
            <w:tcMar>
              <w:top w:w="216" w:type="dxa"/>
            </w:tcMar>
          </w:tcPr>
          <w:p w14:paraId="074D6D5E" w14:textId="77777777" w:rsidR="00D141D0" w:rsidRDefault="00D141D0" w:rsidP="00433DDF">
            <w:pPr>
              <w:pStyle w:val="Heading3"/>
            </w:pPr>
          </w:p>
        </w:tc>
      </w:tr>
    </w:tbl>
    <w:sdt>
      <w:sdtPr>
        <w:alias w:val="Education:"/>
        <w:tag w:val="Education:"/>
        <w:id w:val="-1908763273"/>
        <w:placeholder>
          <w:docPart w:val="9B21F57403E248B0900364A70F17EA15"/>
        </w:placeholder>
        <w:temporary/>
        <w:showingPlcHdr/>
        <w15:appearance w15:val="hidden"/>
      </w:sdtPr>
      <w:sdtContent>
        <w:p w14:paraId="2607C527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761911A9" w14:textId="77777777" w:rsidTr="00AF0FB6">
        <w:tc>
          <w:tcPr>
            <w:tcW w:w="9290" w:type="dxa"/>
          </w:tcPr>
          <w:p w14:paraId="13232DF5" w14:textId="77777777" w:rsidR="001D0BF1" w:rsidRPr="00CF1A49" w:rsidRDefault="00007915" w:rsidP="001D0BF1">
            <w:pPr>
              <w:pStyle w:val="Heading3"/>
              <w:contextualSpacing w:val="0"/>
            </w:pPr>
            <w:r>
              <w:t>2011</w:t>
            </w:r>
          </w:p>
          <w:p w14:paraId="47A6B9BD" w14:textId="77777777" w:rsidR="001D0BF1" w:rsidRPr="00CF1A49" w:rsidRDefault="00007915" w:rsidP="001D0BF1">
            <w:pPr>
              <w:pStyle w:val="Heading2"/>
              <w:contextualSpacing w:val="0"/>
            </w:pPr>
            <w:r>
              <w:t>master of computer science</w:t>
            </w:r>
            <w:r w:rsidR="001D0BF1" w:rsidRPr="00CF1A49">
              <w:t xml:space="preserve">, </w:t>
            </w:r>
            <w:r w:rsidR="00AF0FB6">
              <w:rPr>
                <w:rStyle w:val="SubtleReference"/>
              </w:rPr>
              <w:t>university of ruse</w:t>
            </w:r>
          </w:p>
          <w:p w14:paraId="6230682B" w14:textId="77777777" w:rsidR="007538DC" w:rsidRPr="00CF1A49" w:rsidRDefault="00007915" w:rsidP="007538DC">
            <w:pPr>
              <w:contextualSpacing w:val="0"/>
            </w:pPr>
            <w:r>
              <w:t>Software development, Distributed Systems, Distributed DBs, Design Patterns</w:t>
            </w:r>
          </w:p>
        </w:tc>
      </w:tr>
      <w:tr w:rsidR="00F61DF9" w:rsidRPr="00CF1A49" w14:paraId="0A13FBFA" w14:textId="77777777" w:rsidTr="00AF0FB6">
        <w:tc>
          <w:tcPr>
            <w:tcW w:w="9290" w:type="dxa"/>
            <w:tcMar>
              <w:top w:w="216" w:type="dxa"/>
            </w:tcMar>
          </w:tcPr>
          <w:p w14:paraId="3AC76AA5" w14:textId="77777777" w:rsidR="00F61DF9" w:rsidRPr="00A7367F" w:rsidRDefault="00AF0FB6" w:rsidP="00F61DF9">
            <w:pPr>
              <w:pStyle w:val="Heading3"/>
              <w:contextualSpacing w:val="0"/>
              <w:rPr>
                <w:lang w:val="de-DE"/>
              </w:rPr>
            </w:pPr>
            <w:r w:rsidRPr="00A7367F">
              <w:rPr>
                <w:lang w:val="de-DE"/>
              </w:rPr>
              <w:lastRenderedPageBreak/>
              <w:t>2010</w:t>
            </w:r>
          </w:p>
          <w:p w14:paraId="0F53054D" w14:textId="77777777" w:rsidR="00F61DF9" w:rsidRPr="00A7367F" w:rsidRDefault="00AF0FB6" w:rsidP="00F61DF9">
            <w:pPr>
              <w:pStyle w:val="Heading2"/>
              <w:contextualSpacing w:val="0"/>
              <w:rPr>
                <w:lang w:val="de-DE"/>
              </w:rPr>
            </w:pPr>
            <w:r w:rsidRPr="00A7367F">
              <w:rPr>
                <w:lang w:val="de-DE"/>
              </w:rPr>
              <w:t>Fachhochschule für Technik und Wirtschaft Berlin</w:t>
            </w:r>
          </w:p>
          <w:p w14:paraId="7EFF07C7" w14:textId="77777777" w:rsidR="00F61DF9" w:rsidRDefault="00AF0FB6" w:rsidP="00F61DF9">
            <w:r>
              <w:t>Diploma thesis writing</w:t>
            </w:r>
          </w:p>
          <w:p w14:paraId="18DA4EF6" w14:textId="77777777" w:rsidR="00AF0FB6" w:rsidRDefault="00AF0FB6" w:rsidP="00F61DF9"/>
        </w:tc>
      </w:tr>
      <w:tr w:rsidR="00AF0FB6" w:rsidRPr="00CF1A49" w14:paraId="30A1EB19" w14:textId="77777777" w:rsidTr="00AF0FB6">
        <w:tc>
          <w:tcPr>
            <w:tcW w:w="9290" w:type="dxa"/>
          </w:tcPr>
          <w:p w14:paraId="3BB659AC" w14:textId="77777777" w:rsidR="00AF0FB6" w:rsidRPr="00CF1A49" w:rsidRDefault="00AF0FB6" w:rsidP="00433DDF">
            <w:pPr>
              <w:pStyle w:val="Heading3"/>
              <w:contextualSpacing w:val="0"/>
            </w:pPr>
            <w:r>
              <w:t>2010</w:t>
            </w:r>
          </w:p>
          <w:p w14:paraId="5D9AE9A2" w14:textId="77777777" w:rsidR="00AF0FB6" w:rsidRPr="00CF1A49" w:rsidRDefault="00AF0FB6" w:rsidP="00433DDF">
            <w:pPr>
              <w:pStyle w:val="Heading2"/>
              <w:contextualSpacing w:val="0"/>
            </w:pPr>
            <w:r>
              <w:t>bachelor of computer science</w:t>
            </w:r>
            <w:r w:rsidRPr="00CF1A49">
              <w:t xml:space="preserve">, </w:t>
            </w:r>
            <w:r>
              <w:rPr>
                <w:rStyle w:val="SubtleReference"/>
              </w:rPr>
              <w:t>university of ruse</w:t>
            </w:r>
          </w:p>
          <w:p w14:paraId="1B01D700" w14:textId="77777777" w:rsidR="00AF0FB6" w:rsidRPr="00CF1A49" w:rsidRDefault="00AF0FB6" w:rsidP="00433DDF">
            <w:pPr>
              <w:contextualSpacing w:val="0"/>
            </w:pPr>
          </w:p>
        </w:tc>
      </w:tr>
      <w:tr w:rsidR="00AF0FB6" w:rsidRPr="00CF1A49" w14:paraId="4EC25568" w14:textId="77777777" w:rsidTr="00AF0FB6">
        <w:tc>
          <w:tcPr>
            <w:tcW w:w="9290" w:type="dxa"/>
          </w:tcPr>
          <w:p w14:paraId="4EC4FE97" w14:textId="77777777" w:rsidR="00AF0FB6" w:rsidRPr="00CF1A49" w:rsidRDefault="00AF0FB6" w:rsidP="00433DDF">
            <w:pPr>
              <w:pStyle w:val="Heading3"/>
              <w:contextualSpacing w:val="0"/>
            </w:pPr>
            <w:r>
              <w:t>2006</w:t>
            </w:r>
          </w:p>
          <w:p w14:paraId="7667BEE5" w14:textId="77777777" w:rsidR="00AF0FB6" w:rsidRPr="00032368" w:rsidRDefault="00AF0FB6" w:rsidP="00032368">
            <w:pPr>
              <w:pStyle w:val="Heading2"/>
            </w:pPr>
            <w:r w:rsidRPr="00032368">
              <w:rPr>
                <w:rStyle w:val="SubtleReference"/>
                <w:b/>
                <w:smallCaps w:val="0"/>
                <w:color w:val="1D824C" w:themeColor="accent1"/>
              </w:rPr>
              <w:t>High School of Mathematics 'Baba Tonka'</w:t>
            </w:r>
          </w:p>
          <w:p w14:paraId="05134172" w14:textId="4D11D419" w:rsidR="00AF0FB6" w:rsidRPr="00CF1A49" w:rsidRDefault="00AF0FB6" w:rsidP="00433DDF">
            <w:pPr>
              <w:contextualSpacing w:val="0"/>
            </w:pPr>
            <w:r>
              <w:t>IT and English language, </w:t>
            </w:r>
            <w:r w:rsidR="0098423D">
              <w:t>Math</w:t>
            </w:r>
          </w:p>
        </w:tc>
      </w:tr>
    </w:tbl>
    <w:sdt>
      <w:sdtPr>
        <w:alias w:val="Skills:"/>
        <w:tag w:val="Skills:"/>
        <w:id w:val="-1392877668"/>
        <w:placeholder>
          <w:docPart w:val="0ADB0B0AFD46472CA12D89CADBB5FD8F"/>
        </w:placeholder>
        <w:temporary/>
        <w:showingPlcHdr/>
        <w15:appearance w15:val="hidden"/>
      </w:sdtPr>
      <w:sdtContent>
        <w:p w14:paraId="105349F4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4FE44D34" w14:textId="77777777" w:rsidTr="00EF71B0">
        <w:tc>
          <w:tcPr>
            <w:tcW w:w="4680" w:type="dxa"/>
          </w:tcPr>
          <w:p w14:paraId="6648E0F1" w14:textId="77777777" w:rsidR="001E3120" w:rsidRPr="006E1507" w:rsidRDefault="00AF0FB6" w:rsidP="006E1507">
            <w:pPr>
              <w:pStyle w:val="ListBullet"/>
              <w:contextualSpacing w:val="0"/>
            </w:pPr>
            <w:r>
              <w:t>C#.NET</w:t>
            </w:r>
          </w:p>
          <w:p w14:paraId="14EA6C73" w14:textId="77777777" w:rsidR="001F4E6D" w:rsidRDefault="00AF0FB6" w:rsidP="00AF0FB6">
            <w:pPr>
              <w:pStyle w:val="ListBullet"/>
              <w:contextualSpacing w:val="0"/>
            </w:pPr>
            <w:r>
              <w:t>MS SQL</w:t>
            </w:r>
          </w:p>
          <w:p w14:paraId="004F24AA" w14:textId="77777777" w:rsidR="0032361E" w:rsidRDefault="0032361E" w:rsidP="00AF0FB6">
            <w:pPr>
              <w:pStyle w:val="ListBullet"/>
              <w:contextualSpacing w:val="0"/>
            </w:pPr>
            <w:r>
              <w:t>WebApi</w:t>
            </w:r>
          </w:p>
          <w:p w14:paraId="773E39AA" w14:textId="77777777" w:rsidR="008D78BB" w:rsidRDefault="008D78BB" w:rsidP="008D78BB">
            <w:pPr>
              <w:pStyle w:val="ListBullet"/>
              <w:contextualSpacing w:val="0"/>
            </w:pPr>
            <w:r>
              <w:t>Angular</w:t>
            </w:r>
          </w:p>
          <w:p w14:paraId="29371989" w14:textId="77777777" w:rsidR="00AF0FB6" w:rsidRDefault="00AF0FB6" w:rsidP="00AF0FB6">
            <w:pPr>
              <w:pStyle w:val="ListBullet"/>
              <w:contextualSpacing w:val="0"/>
            </w:pPr>
            <w:r>
              <w:t>T-SQL</w:t>
            </w:r>
          </w:p>
          <w:p w14:paraId="41DB587D" w14:textId="77777777" w:rsidR="00AF0FB6" w:rsidRDefault="00AF0FB6" w:rsidP="00AF0FB6">
            <w:pPr>
              <w:pStyle w:val="ListBullet"/>
              <w:contextualSpacing w:val="0"/>
            </w:pPr>
            <w:r>
              <w:t>ADO.NET</w:t>
            </w:r>
          </w:p>
          <w:p w14:paraId="16DE8456" w14:textId="77777777" w:rsidR="00AF0FB6" w:rsidRDefault="00AF0FB6" w:rsidP="00AF0FB6">
            <w:pPr>
              <w:pStyle w:val="ListBullet"/>
              <w:contextualSpacing w:val="0"/>
            </w:pPr>
            <w:r>
              <w:t>LINQ</w:t>
            </w:r>
          </w:p>
          <w:p w14:paraId="7187914F" w14:textId="77777777" w:rsidR="00AF0FB6" w:rsidRDefault="00AF0FB6" w:rsidP="00AF0FB6">
            <w:pPr>
              <w:pStyle w:val="ListBullet"/>
              <w:contextualSpacing w:val="0"/>
            </w:pPr>
            <w:r>
              <w:t>Web services</w:t>
            </w:r>
          </w:p>
          <w:p w14:paraId="78DE7B22" w14:textId="77777777" w:rsidR="00AF0FB6" w:rsidRDefault="00AF0FB6" w:rsidP="00AF0FB6">
            <w:pPr>
              <w:pStyle w:val="ListBullet"/>
              <w:contextualSpacing w:val="0"/>
            </w:pPr>
            <w:r>
              <w:t>Windows services</w:t>
            </w:r>
          </w:p>
          <w:p w14:paraId="0A26B5E0" w14:textId="77777777" w:rsidR="00AF0FB6" w:rsidRPr="006E1507" w:rsidRDefault="00AF0FB6" w:rsidP="00AF0FB6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  <w:tc>
          <w:tcPr>
            <w:tcW w:w="4680" w:type="dxa"/>
            <w:tcMar>
              <w:left w:w="360" w:type="dxa"/>
            </w:tcMar>
          </w:tcPr>
          <w:p w14:paraId="0A1C02DB" w14:textId="77777777" w:rsidR="003A0632" w:rsidRDefault="00AF0FB6" w:rsidP="006E1507">
            <w:pPr>
              <w:pStyle w:val="ListBullet"/>
              <w:contextualSpacing w:val="0"/>
            </w:pPr>
            <w:r>
              <w:t xml:space="preserve">ASP.NET </w:t>
            </w:r>
            <w:r w:rsidR="008D78BB">
              <w:t>Core</w:t>
            </w:r>
          </w:p>
          <w:p w14:paraId="6FA6530A" w14:textId="77777777" w:rsidR="00787CE7" w:rsidRDefault="00787CE7" w:rsidP="006E1507">
            <w:pPr>
              <w:pStyle w:val="ListBullet"/>
              <w:contextualSpacing w:val="0"/>
            </w:pPr>
            <w:r>
              <w:t>SOLID principles</w:t>
            </w:r>
          </w:p>
          <w:p w14:paraId="5ACC8B69" w14:textId="77777777" w:rsidR="00787CE7" w:rsidRPr="006E1507" w:rsidRDefault="00787CE7" w:rsidP="006E1507">
            <w:pPr>
              <w:pStyle w:val="ListBullet"/>
              <w:contextualSpacing w:val="0"/>
            </w:pPr>
            <w:r>
              <w:t>Design patterns</w:t>
            </w:r>
          </w:p>
          <w:p w14:paraId="740D20D2" w14:textId="77777777" w:rsidR="001E3120" w:rsidRPr="006E1507" w:rsidRDefault="000C33FB" w:rsidP="006E1507">
            <w:pPr>
              <w:pStyle w:val="ListBullet"/>
              <w:contextualSpacing w:val="0"/>
            </w:pPr>
            <w:r>
              <w:t>Dependency injection</w:t>
            </w:r>
          </w:p>
          <w:p w14:paraId="36B104C9" w14:textId="77777777" w:rsidR="001E3120" w:rsidRDefault="00AF0FB6" w:rsidP="00AF0FB6">
            <w:pPr>
              <w:pStyle w:val="ListBullet"/>
              <w:contextualSpacing w:val="0"/>
            </w:pPr>
            <w:r>
              <w:t>XML</w:t>
            </w:r>
          </w:p>
          <w:p w14:paraId="40116D75" w14:textId="77777777" w:rsidR="00AF0FB6" w:rsidRDefault="00AF0FB6" w:rsidP="00AF0FB6">
            <w:pPr>
              <w:pStyle w:val="ListBullet"/>
              <w:contextualSpacing w:val="0"/>
            </w:pPr>
            <w:r>
              <w:t>Git</w:t>
            </w:r>
          </w:p>
          <w:p w14:paraId="77A1048E" w14:textId="77777777" w:rsidR="00AF0FB6" w:rsidRDefault="00AF0FB6" w:rsidP="00AF0FB6">
            <w:pPr>
              <w:pStyle w:val="ListBullet"/>
              <w:contextualSpacing w:val="0"/>
            </w:pPr>
            <w:r>
              <w:t>Active Directory</w:t>
            </w:r>
          </w:p>
          <w:p w14:paraId="7738C0BB" w14:textId="77777777" w:rsidR="00AF0FB6" w:rsidRDefault="00AF0FB6" w:rsidP="00AF0FB6">
            <w:pPr>
              <w:pStyle w:val="ListBullet"/>
              <w:contextualSpacing w:val="0"/>
            </w:pPr>
            <w:r>
              <w:t>ERP/CRM</w:t>
            </w:r>
          </w:p>
          <w:p w14:paraId="5746BD98" w14:textId="77777777" w:rsidR="00C83E19" w:rsidRPr="006E1507" w:rsidRDefault="00C83E19" w:rsidP="00AF0FB6">
            <w:pPr>
              <w:pStyle w:val="ListBullet"/>
              <w:contextualSpacing w:val="0"/>
            </w:pPr>
            <w:r>
              <w:t>knockoutJS</w:t>
            </w:r>
          </w:p>
        </w:tc>
      </w:tr>
    </w:tbl>
    <w:p w14:paraId="2C3D9882" w14:textId="1B9DC288" w:rsidR="00A7367F" w:rsidRDefault="00A7367F" w:rsidP="00A7367F">
      <w:pPr>
        <w:pStyle w:val="Heading1"/>
      </w:pPr>
      <w:hyperlink r:id="rId18" w:history="1">
        <w:r w:rsidRPr="00B07F50">
          <w:rPr>
            <w:rStyle w:val="Hyperlink"/>
          </w:rPr>
          <w:t>Certificates</w:t>
        </w:r>
      </w:hyperlink>
    </w:p>
    <w:p w14:paraId="3ED81C06" w14:textId="19E9EE0C" w:rsidR="00A7367F" w:rsidRDefault="00A7367F" w:rsidP="003B38E1">
      <w:r>
        <w:rPr>
          <w:noProof/>
        </w:rPr>
        <w:drawing>
          <wp:inline distT="0" distB="0" distL="0" distR="0" wp14:anchorId="44041724" wp14:editId="0E3C9BC6">
            <wp:extent cx="943627" cy="943627"/>
            <wp:effectExtent l="0" t="0" r="8890" b="8890"/>
            <wp:docPr id="2" name="Picture 2" descr="AWS Certified Cloud Practitioner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WS Certified Cloud Practitioner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902" cy="94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1AC2">
        <w:rPr>
          <w:rStyle w:val="Hyperlink"/>
        </w:rPr>
        <w:t xml:space="preserve"> </w:t>
      </w:r>
      <w:r w:rsidR="004E1AC2">
        <w:rPr>
          <w:noProof/>
        </w:rPr>
        <w:drawing>
          <wp:inline distT="0" distB="0" distL="0" distR="0" wp14:anchorId="3B6DD957" wp14:editId="4630AF88">
            <wp:extent cx="914400" cy="914400"/>
            <wp:effectExtent l="0" t="0" r="0" b="0"/>
            <wp:docPr id="1" name="Picture 1" descr="AWS Certified Developer – Associate badge image. Certification. Intermediate level. Issued by Amazon Web Services Training and Certification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WS Certified Developer – Associate badge image. Certification. Intermediate level. Issued by Amazon Web Services Training and Certification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383" cy="93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1AC2" w:rsidRPr="004E1AC2">
        <w:t xml:space="preserve"> </w:t>
      </w:r>
      <w:r w:rsidR="004E1AC2">
        <w:rPr>
          <w:noProof/>
        </w:rPr>
        <w:drawing>
          <wp:inline distT="0" distB="0" distL="0" distR="0" wp14:anchorId="38DAE085" wp14:editId="54CABB83">
            <wp:extent cx="922681" cy="922681"/>
            <wp:effectExtent l="0" t="0" r="0" b="0"/>
            <wp:docPr id="3" name="Picture 3" descr="AWS Partner: Accreditation (Technical) badge image. Learning. Issued by Amazon Web Services Training and Certification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WS Partner: Accreditation (Technical) badge image. Learning. Issued by Amazon Web Services Training and Certification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49" cy="9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520D">
        <w:rPr>
          <w:noProof/>
        </w:rPr>
        <w:drawing>
          <wp:inline distT="0" distB="0" distL="0" distR="0" wp14:anchorId="0CDE24BD" wp14:editId="3F65A898">
            <wp:extent cx="931985" cy="931985"/>
            <wp:effectExtent l="0" t="0" r="1905" b="0"/>
            <wp:docPr id="4" name="Picture 4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117" cy="94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5537" w:rsidRPr="00565537">
        <w:rPr>
          <w:noProof/>
        </w:rPr>
        <w:drawing>
          <wp:inline distT="0" distB="0" distL="0" distR="0" wp14:anchorId="3990B935" wp14:editId="69CBD8AC">
            <wp:extent cx="1017814" cy="685574"/>
            <wp:effectExtent l="0" t="0" r="0" b="635"/>
            <wp:docPr id="1075079264" name="Picture 1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79264" name="Picture 1">
                      <a:hlinkClick r:id="rId27"/>
                    </pic:cNvPr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34015" cy="6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537">
        <w:t xml:space="preserve"> </w:t>
      </w:r>
      <w:r w:rsidR="00565537" w:rsidRPr="00565537">
        <w:rPr>
          <w:noProof/>
        </w:rPr>
        <w:drawing>
          <wp:inline distT="0" distB="0" distL="0" distR="0" wp14:anchorId="3E5E136F" wp14:editId="7886E4CA">
            <wp:extent cx="1006929" cy="683459"/>
            <wp:effectExtent l="0" t="0" r="3175" b="2540"/>
            <wp:docPr id="476231084" name="Picture 1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1084" name="Picture 1">
                      <a:hlinkClick r:id="rId29"/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26211" cy="6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738E" w14:textId="77777777" w:rsidR="00A7367F" w:rsidRDefault="00A7367F" w:rsidP="00A7367F">
      <w:pPr>
        <w:pStyle w:val="Heading1"/>
      </w:pPr>
    </w:p>
    <w:p w14:paraId="03EB7484" w14:textId="52107C6E" w:rsidR="00A7367F" w:rsidRPr="00CF1A49" w:rsidRDefault="00A7367F" w:rsidP="00A7367F">
      <w:pPr>
        <w:pStyle w:val="Heading1"/>
      </w:pPr>
      <w:r>
        <w:t>Languages</w:t>
      </w:r>
    </w:p>
    <w:p w14:paraId="0472ADB1" w14:textId="7AE19E60" w:rsidR="00EF71B0" w:rsidRPr="00CF1A49" w:rsidRDefault="00EF71B0" w:rsidP="00EF71B0">
      <w:pPr>
        <w:pStyle w:val="Heading1"/>
      </w:pP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3263"/>
        <w:gridCol w:w="3322"/>
        <w:gridCol w:w="2775"/>
      </w:tblGrid>
      <w:tr w:rsidR="004E1AC2" w:rsidRPr="006E1507" w14:paraId="318FD266" w14:textId="1D5CD5C9" w:rsidTr="004E1AC2">
        <w:tc>
          <w:tcPr>
            <w:tcW w:w="3263" w:type="dxa"/>
          </w:tcPr>
          <w:p w14:paraId="3E7E250F" w14:textId="77777777" w:rsidR="004E1AC2" w:rsidRDefault="004E1AC2" w:rsidP="00433DDF">
            <w:pPr>
              <w:pStyle w:val="ListBullet"/>
              <w:contextualSpacing w:val="0"/>
            </w:pPr>
            <w:r>
              <w:t>English</w:t>
            </w:r>
          </w:p>
          <w:p w14:paraId="08608E6A" w14:textId="77777777" w:rsidR="004E1AC2" w:rsidRDefault="004E1AC2" w:rsidP="00433DDF">
            <w:pPr>
              <w:pStyle w:val="ListBullet"/>
              <w:contextualSpacing w:val="0"/>
            </w:pPr>
            <w:r>
              <w:t>Bulgarian</w:t>
            </w:r>
          </w:p>
          <w:p w14:paraId="7B442370" w14:textId="77777777" w:rsidR="004E1AC2" w:rsidRDefault="004E1AC2" w:rsidP="00433DDF">
            <w:pPr>
              <w:pStyle w:val="ListBullet"/>
              <w:contextualSpacing w:val="0"/>
            </w:pPr>
            <w:r>
              <w:t xml:space="preserve">German </w:t>
            </w:r>
          </w:p>
          <w:p w14:paraId="001082F7" w14:textId="77777777" w:rsidR="004E1AC2" w:rsidRPr="006E1507" w:rsidRDefault="004E1AC2" w:rsidP="00433DDF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  <w:tc>
          <w:tcPr>
            <w:tcW w:w="3322" w:type="dxa"/>
            <w:tcMar>
              <w:left w:w="360" w:type="dxa"/>
            </w:tcMar>
          </w:tcPr>
          <w:p w14:paraId="147CFA33" w14:textId="77777777" w:rsidR="004E1AC2" w:rsidRDefault="004E1AC2" w:rsidP="00EF71B0">
            <w:pPr>
              <w:pStyle w:val="ListBullet"/>
              <w:numPr>
                <w:ilvl w:val="0"/>
                <w:numId w:val="0"/>
              </w:numPr>
              <w:contextualSpacing w:val="0"/>
            </w:pPr>
            <w:r w:rsidRPr="00EF71B0">
              <w:t>working proficiency</w:t>
            </w:r>
            <w:r>
              <w:t xml:space="preserve"> level</w:t>
            </w:r>
          </w:p>
          <w:p w14:paraId="19974069" w14:textId="77777777" w:rsidR="004E1AC2" w:rsidRDefault="004E1AC2" w:rsidP="00EF71B0">
            <w:pPr>
              <w:pStyle w:val="ListBullet"/>
              <w:numPr>
                <w:ilvl w:val="0"/>
                <w:numId w:val="0"/>
              </w:numPr>
              <w:contextualSpacing w:val="0"/>
            </w:pPr>
            <w:r>
              <w:t>native</w:t>
            </w:r>
          </w:p>
          <w:p w14:paraId="5A8EC105" w14:textId="77777777" w:rsidR="004E1AC2" w:rsidRPr="006E1507" w:rsidRDefault="004E1AC2" w:rsidP="00EF71B0">
            <w:pPr>
              <w:pStyle w:val="ListBullet"/>
              <w:numPr>
                <w:ilvl w:val="0"/>
                <w:numId w:val="0"/>
              </w:numPr>
              <w:contextualSpacing w:val="0"/>
            </w:pPr>
            <w:r>
              <w:t>entry level</w:t>
            </w:r>
          </w:p>
        </w:tc>
        <w:tc>
          <w:tcPr>
            <w:tcW w:w="2775" w:type="dxa"/>
          </w:tcPr>
          <w:p w14:paraId="0D823F6A" w14:textId="77777777" w:rsidR="004E1AC2" w:rsidRPr="00EF71B0" w:rsidRDefault="004E1AC2" w:rsidP="00EF71B0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758764CC" w14:textId="77777777" w:rsidR="00B51D1B" w:rsidRPr="006E1507" w:rsidRDefault="00B51D1B" w:rsidP="006E1507"/>
    <w:sectPr w:rsidR="00B51D1B" w:rsidRPr="006E1507" w:rsidSect="005A1B10">
      <w:footerReference w:type="default" r:id="rId31"/>
      <w:headerReference w:type="first" r:id="rId32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2471B" w14:textId="77777777" w:rsidR="00F70166" w:rsidRDefault="00F70166" w:rsidP="0068194B">
      <w:r>
        <w:separator/>
      </w:r>
    </w:p>
    <w:p w14:paraId="3FAEA436" w14:textId="77777777" w:rsidR="00F70166" w:rsidRDefault="00F70166"/>
    <w:p w14:paraId="29DE7772" w14:textId="77777777" w:rsidR="00F70166" w:rsidRDefault="00F70166"/>
  </w:endnote>
  <w:endnote w:type="continuationSeparator" w:id="0">
    <w:p w14:paraId="4BEE5D2F" w14:textId="77777777" w:rsidR="00F70166" w:rsidRDefault="00F70166" w:rsidP="0068194B">
      <w:r>
        <w:continuationSeparator/>
      </w:r>
    </w:p>
    <w:p w14:paraId="1279A8F9" w14:textId="77777777" w:rsidR="00F70166" w:rsidRDefault="00F70166"/>
    <w:p w14:paraId="60540437" w14:textId="77777777" w:rsidR="00F70166" w:rsidRDefault="00F701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5727B7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4E3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584ED" w14:textId="77777777" w:rsidR="00F70166" w:rsidRDefault="00F70166" w:rsidP="0068194B">
      <w:r>
        <w:separator/>
      </w:r>
    </w:p>
    <w:p w14:paraId="0A49559D" w14:textId="77777777" w:rsidR="00F70166" w:rsidRDefault="00F70166"/>
    <w:p w14:paraId="3A661AFD" w14:textId="77777777" w:rsidR="00F70166" w:rsidRDefault="00F70166"/>
  </w:footnote>
  <w:footnote w:type="continuationSeparator" w:id="0">
    <w:p w14:paraId="241FF87F" w14:textId="77777777" w:rsidR="00F70166" w:rsidRDefault="00F70166" w:rsidP="0068194B">
      <w:r>
        <w:continuationSeparator/>
      </w:r>
    </w:p>
    <w:p w14:paraId="798CEBE3" w14:textId="77777777" w:rsidR="00F70166" w:rsidRDefault="00F70166"/>
    <w:p w14:paraId="2E4255CF" w14:textId="77777777" w:rsidR="00F70166" w:rsidRDefault="00F701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30BE" w14:textId="77777777" w:rsidR="00236D54" w:rsidRPr="004E01EB" w:rsidRDefault="00F476C4" w:rsidP="005A1B10">
    <w:pPr>
      <w:pStyle w:val="Header"/>
    </w:pPr>
    <w:r w:rsidRPr="004E01EB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1DDF907" wp14:editId="4BA75BE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3339EF7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1FF5DBF"/>
    <w:multiLevelType w:val="hybridMultilevel"/>
    <w:tmpl w:val="1CD0CBEC"/>
    <w:lvl w:ilvl="0" w:tplc="BC886370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32264081">
    <w:abstractNumId w:val="9"/>
  </w:num>
  <w:num w:numId="2" w16cid:durableId="1710106496">
    <w:abstractNumId w:val="8"/>
  </w:num>
  <w:num w:numId="3" w16cid:durableId="400714514">
    <w:abstractNumId w:val="7"/>
  </w:num>
  <w:num w:numId="4" w16cid:durableId="613101929">
    <w:abstractNumId w:val="6"/>
  </w:num>
  <w:num w:numId="5" w16cid:durableId="63837008">
    <w:abstractNumId w:val="10"/>
  </w:num>
  <w:num w:numId="6" w16cid:durableId="1002195708">
    <w:abstractNumId w:val="3"/>
  </w:num>
  <w:num w:numId="7" w16cid:durableId="935207997">
    <w:abstractNumId w:val="12"/>
  </w:num>
  <w:num w:numId="8" w16cid:durableId="1543442909">
    <w:abstractNumId w:val="2"/>
  </w:num>
  <w:num w:numId="9" w16cid:durableId="2085684481">
    <w:abstractNumId w:val="13"/>
  </w:num>
  <w:num w:numId="10" w16cid:durableId="638338238">
    <w:abstractNumId w:val="5"/>
  </w:num>
  <w:num w:numId="11" w16cid:durableId="1561400789">
    <w:abstractNumId w:val="4"/>
  </w:num>
  <w:num w:numId="12" w16cid:durableId="1403530505">
    <w:abstractNumId w:val="1"/>
  </w:num>
  <w:num w:numId="13" w16cid:durableId="581450890">
    <w:abstractNumId w:val="0"/>
  </w:num>
  <w:num w:numId="14" w16cid:durableId="7713614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1D0"/>
    <w:rsid w:val="000001EF"/>
    <w:rsid w:val="00007322"/>
    <w:rsid w:val="00007728"/>
    <w:rsid w:val="00007915"/>
    <w:rsid w:val="00024584"/>
    <w:rsid w:val="00024730"/>
    <w:rsid w:val="00032368"/>
    <w:rsid w:val="00055B4B"/>
    <w:rsid w:val="00055E95"/>
    <w:rsid w:val="000636BF"/>
    <w:rsid w:val="00065BDE"/>
    <w:rsid w:val="0007021F"/>
    <w:rsid w:val="00073A45"/>
    <w:rsid w:val="0007448B"/>
    <w:rsid w:val="0009496B"/>
    <w:rsid w:val="000A083F"/>
    <w:rsid w:val="000A5D96"/>
    <w:rsid w:val="000B2BA5"/>
    <w:rsid w:val="000C296B"/>
    <w:rsid w:val="000C33FB"/>
    <w:rsid w:val="000E04B8"/>
    <w:rsid w:val="000E2569"/>
    <w:rsid w:val="000F2059"/>
    <w:rsid w:val="000F2F8C"/>
    <w:rsid w:val="0010006E"/>
    <w:rsid w:val="001045A8"/>
    <w:rsid w:val="001046D1"/>
    <w:rsid w:val="00114A91"/>
    <w:rsid w:val="00124D20"/>
    <w:rsid w:val="001427E1"/>
    <w:rsid w:val="00163668"/>
    <w:rsid w:val="001654BC"/>
    <w:rsid w:val="0016758F"/>
    <w:rsid w:val="00171566"/>
    <w:rsid w:val="00174676"/>
    <w:rsid w:val="0017544E"/>
    <w:rsid w:val="001755A8"/>
    <w:rsid w:val="001805E3"/>
    <w:rsid w:val="00184014"/>
    <w:rsid w:val="00192008"/>
    <w:rsid w:val="001A0967"/>
    <w:rsid w:val="001A2581"/>
    <w:rsid w:val="001A651C"/>
    <w:rsid w:val="001C0E68"/>
    <w:rsid w:val="001C4AF9"/>
    <w:rsid w:val="001C4B6F"/>
    <w:rsid w:val="001D0BF1"/>
    <w:rsid w:val="001E3120"/>
    <w:rsid w:val="001E7E0C"/>
    <w:rsid w:val="001F0BB0"/>
    <w:rsid w:val="001F4E6D"/>
    <w:rsid w:val="001F6140"/>
    <w:rsid w:val="001F6222"/>
    <w:rsid w:val="0020120F"/>
    <w:rsid w:val="00203573"/>
    <w:rsid w:val="002056F5"/>
    <w:rsid w:val="0020597D"/>
    <w:rsid w:val="00213B4C"/>
    <w:rsid w:val="002142B3"/>
    <w:rsid w:val="0021694B"/>
    <w:rsid w:val="002210D2"/>
    <w:rsid w:val="0022440A"/>
    <w:rsid w:val="002253B0"/>
    <w:rsid w:val="00236D54"/>
    <w:rsid w:val="00241ADC"/>
    <w:rsid w:val="00241D8C"/>
    <w:rsid w:val="00241FDB"/>
    <w:rsid w:val="00243B4D"/>
    <w:rsid w:val="002440D8"/>
    <w:rsid w:val="0024720C"/>
    <w:rsid w:val="002617AE"/>
    <w:rsid w:val="00262FAC"/>
    <w:rsid w:val="002638D0"/>
    <w:rsid w:val="002647D3"/>
    <w:rsid w:val="00274411"/>
    <w:rsid w:val="00275EAE"/>
    <w:rsid w:val="00294998"/>
    <w:rsid w:val="00297F18"/>
    <w:rsid w:val="002A1945"/>
    <w:rsid w:val="002B2958"/>
    <w:rsid w:val="002B3FC8"/>
    <w:rsid w:val="002C0CD8"/>
    <w:rsid w:val="002D23C5"/>
    <w:rsid w:val="002D4928"/>
    <w:rsid w:val="002D6137"/>
    <w:rsid w:val="002E1F1F"/>
    <w:rsid w:val="002E7E61"/>
    <w:rsid w:val="002F05E5"/>
    <w:rsid w:val="002F254D"/>
    <w:rsid w:val="002F30E4"/>
    <w:rsid w:val="002F5C09"/>
    <w:rsid w:val="00307140"/>
    <w:rsid w:val="00316DFF"/>
    <w:rsid w:val="0032361E"/>
    <w:rsid w:val="00325B57"/>
    <w:rsid w:val="00330DCD"/>
    <w:rsid w:val="00336056"/>
    <w:rsid w:val="003544E1"/>
    <w:rsid w:val="00354E78"/>
    <w:rsid w:val="00366398"/>
    <w:rsid w:val="00366AB1"/>
    <w:rsid w:val="00371125"/>
    <w:rsid w:val="0037356C"/>
    <w:rsid w:val="0039660C"/>
    <w:rsid w:val="003A0632"/>
    <w:rsid w:val="003A128F"/>
    <w:rsid w:val="003A30E5"/>
    <w:rsid w:val="003A6ADF"/>
    <w:rsid w:val="003A75A7"/>
    <w:rsid w:val="003B131B"/>
    <w:rsid w:val="003B38E1"/>
    <w:rsid w:val="003B5928"/>
    <w:rsid w:val="003B5E3B"/>
    <w:rsid w:val="003D380F"/>
    <w:rsid w:val="003E160D"/>
    <w:rsid w:val="003E2AFB"/>
    <w:rsid w:val="003E6B0B"/>
    <w:rsid w:val="003F1D5F"/>
    <w:rsid w:val="00405128"/>
    <w:rsid w:val="00406CFF"/>
    <w:rsid w:val="00416B25"/>
    <w:rsid w:val="00417DAB"/>
    <w:rsid w:val="00420592"/>
    <w:rsid w:val="00426C03"/>
    <w:rsid w:val="004319E0"/>
    <w:rsid w:val="00437025"/>
    <w:rsid w:val="00437E8C"/>
    <w:rsid w:val="00440225"/>
    <w:rsid w:val="0045625D"/>
    <w:rsid w:val="00464547"/>
    <w:rsid w:val="004726BC"/>
    <w:rsid w:val="00474105"/>
    <w:rsid w:val="00480E6E"/>
    <w:rsid w:val="00484B7E"/>
    <w:rsid w:val="00486277"/>
    <w:rsid w:val="00494CF6"/>
    <w:rsid w:val="00495F8D"/>
    <w:rsid w:val="00496061"/>
    <w:rsid w:val="004969A4"/>
    <w:rsid w:val="004A1FAE"/>
    <w:rsid w:val="004A32FF"/>
    <w:rsid w:val="004B06EB"/>
    <w:rsid w:val="004B6AD0"/>
    <w:rsid w:val="004C2D5D"/>
    <w:rsid w:val="004C33E1"/>
    <w:rsid w:val="004E01EB"/>
    <w:rsid w:val="004E1AC2"/>
    <w:rsid w:val="004E2794"/>
    <w:rsid w:val="00500E81"/>
    <w:rsid w:val="0050520D"/>
    <w:rsid w:val="00510392"/>
    <w:rsid w:val="0051284A"/>
    <w:rsid w:val="00513E2A"/>
    <w:rsid w:val="0052199F"/>
    <w:rsid w:val="00556DE5"/>
    <w:rsid w:val="00565537"/>
    <w:rsid w:val="00566A35"/>
    <w:rsid w:val="0056701E"/>
    <w:rsid w:val="005740D7"/>
    <w:rsid w:val="00587EC8"/>
    <w:rsid w:val="005A0F26"/>
    <w:rsid w:val="005A1B10"/>
    <w:rsid w:val="005A6850"/>
    <w:rsid w:val="005B1B1B"/>
    <w:rsid w:val="005C5932"/>
    <w:rsid w:val="005D3CA7"/>
    <w:rsid w:val="005D4CC1"/>
    <w:rsid w:val="005F4704"/>
    <w:rsid w:val="005F4B91"/>
    <w:rsid w:val="005F55D2"/>
    <w:rsid w:val="0062312F"/>
    <w:rsid w:val="00625F2C"/>
    <w:rsid w:val="0063027C"/>
    <w:rsid w:val="00637A8F"/>
    <w:rsid w:val="00641F35"/>
    <w:rsid w:val="0066157D"/>
    <w:rsid w:val="006618E9"/>
    <w:rsid w:val="0068194B"/>
    <w:rsid w:val="006827CA"/>
    <w:rsid w:val="00692703"/>
    <w:rsid w:val="00696E48"/>
    <w:rsid w:val="006A1962"/>
    <w:rsid w:val="006B46D9"/>
    <w:rsid w:val="006B5D48"/>
    <w:rsid w:val="006B7D7B"/>
    <w:rsid w:val="006C0FC8"/>
    <w:rsid w:val="006C1A5E"/>
    <w:rsid w:val="006D627A"/>
    <w:rsid w:val="006E1507"/>
    <w:rsid w:val="006F26B7"/>
    <w:rsid w:val="00712D8B"/>
    <w:rsid w:val="00720F6C"/>
    <w:rsid w:val="007273B7"/>
    <w:rsid w:val="00733E0A"/>
    <w:rsid w:val="0074403D"/>
    <w:rsid w:val="00746D44"/>
    <w:rsid w:val="007538DC"/>
    <w:rsid w:val="00757803"/>
    <w:rsid w:val="00765403"/>
    <w:rsid w:val="00787CE7"/>
    <w:rsid w:val="00790131"/>
    <w:rsid w:val="0079206B"/>
    <w:rsid w:val="00795933"/>
    <w:rsid w:val="00796076"/>
    <w:rsid w:val="007C0566"/>
    <w:rsid w:val="007C6017"/>
    <w:rsid w:val="007C606B"/>
    <w:rsid w:val="007D291B"/>
    <w:rsid w:val="007E0538"/>
    <w:rsid w:val="007E6A61"/>
    <w:rsid w:val="00801140"/>
    <w:rsid w:val="00803404"/>
    <w:rsid w:val="008210B2"/>
    <w:rsid w:val="00827490"/>
    <w:rsid w:val="00834955"/>
    <w:rsid w:val="008415BA"/>
    <w:rsid w:val="008548FC"/>
    <w:rsid w:val="00855B59"/>
    <w:rsid w:val="00860461"/>
    <w:rsid w:val="0086487C"/>
    <w:rsid w:val="00870B20"/>
    <w:rsid w:val="008829F8"/>
    <w:rsid w:val="008845E3"/>
    <w:rsid w:val="00885897"/>
    <w:rsid w:val="008908B0"/>
    <w:rsid w:val="008957F8"/>
    <w:rsid w:val="008A1C21"/>
    <w:rsid w:val="008A6538"/>
    <w:rsid w:val="008C4C6A"/>
    <w:rsid w:val="008C7056"/>
    <w:rsid w:val="008D78BB"/>
    <w:rsid w:val="008E5C68"/>
    <w:rsid w:val="008F3B14"/>
    <w:rsid w:val="008F3C9F"/>
    <w:rsid w:val="00901899"/>
    <w:rsid w:val="0090344B"/>
    <w:rsid w:val="00905715"/>
    <w:rsid w:val="0091321E"/>
    <w:rsid w:val="00913946"/>
    <w:rsid w:val="0092726B"/>
    <w:rsid w:val="0093518F"/>
    <w:rsid w:val="009361BA"/>
    <w:rsid w:val="00942050"/>
    <w:rsid w:val="00942B9F"/>
    <w:rsid w:val="00944F78"/>
    <w:rsid w:val="009510E7"/>
    <w:rsid w:val="00952C89"/>
    <w:rsid w:val="009571D8"/>
    <w:rsid w:val="009650EA"/>
    <w:rsid w:val="009700E4"/>
    <w:rsid w:val="0097790C"/>
    <w:rsid w:val="0098423D"/>
    <w:rsid w:val="0098506E"/>
    <w:rsid w:val="009A2FF2"/>
    <w:rsid w:val="009A44CE"/>
    <w:rsid w:val="009B0305"/>
    <w:rsid w:val="009C4DFC"/>
    <w:rsid w:val="009D44F8"/>
    <w:rsid w:val="009D686A"/>
    <w:rsid w:val="009E2886"/>
    <w:rsid w:val="009E3160"/>
    <w:rsid w:val="009F220C"/>
    <w:rsid w:val="009F3B05"/>
    <w:rsid w:val="009F4931"/>
    <w:rsid w:val="00A07AB2"/>
    <w:rsid w:val="00A139A2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AC6"/>
    <w:rsid w:val="00A53DE1"/>
    <w:rsid w:val="00A615E1"/>
    <w:rsid w:val="00A7367F"/>
    <w:rsid w:val="00A755E8"/>
    <w:rsid w:val="00A93A5D"/>
    <w:rsid w:val="00A95D25"/>
    <w:rsid w:val="00AB32F8"/>
    <w:rsid w:val="00AB610B"/>
    <w:rsid w:val="00AD360E"/>
    <w:rsid w:val="00AD40FB"/>
    <w:rsid w:val="00AD782D"/>
    <w:rsid w:val="00AE7650"/>
    <w:rsid w:val="00AF0133"/>
    <w:rsid w:val="00AF0FB6"/>
    <w:rsid w:val="00B01423"/>
    <w:rsid w:val="00B01570"/>
    <w:rsid w:val="00B07F50"/>
    <w:rsid w:val="00B10EBE"/>
    <w:rsid w:val="00B2257A"/>
    <w:rsid w:val="00B236F1"/>
    <w:rsid w:val="00B331B9"/>
    <w:rsid w:val="00B35A7D"/>
    <w:rsid w:val="00B36CE7"/>
    <w:rsid w:val="00B429B4"/>
    <w:rsid w:val="00B50F99"/>
    <w:rsid w:val="00B51D1B"/>
    <w:rsid w:val="00B540F4"/>
    <w:rsid w:val="00B60FD0"/>
    <w:rsid w:val="00B622DF"/>
    <w:rsid w:val="00B6332A"/>
    <w:rsid w:val="00B66603"/>
    <w:rsid w:val="00B81760"/>
    <w:rsid w:val="00B8494C"/>
    <w:rsid w:val="00B945AE"/>
    <w:rsid w:val="00BA1546"/>
    <w:rsid w:val="00BA3689"/>
    <w:rsid w:val="00BB4E51"/>
    <w:rsid w:val="00BD431F"/>
    <w:rsid w:val="00BD4997"/>
    <w:rsid w:val="00BE423E"/>
    <w:rsid w:val="00BF61AC"/>
    <w:rsid w:val="00C26E6C"/>
    <w:rsid w:val="00C47FA6"/>
    <w:rsid w:val="00C57FC6"/>
    <w:rsid w:val="00C60A6D"/>
    <w:rsid w:val="00C66A7D"/>
    <w:rsid w:val="00C70930"/>
    <w:rsid w:val="00C779DA"/>
    <w:rsid w:val="00C814F7"/>
    <w:rsid w:val="00C83E19"/>
    <w:rsid w:val="00CA4B4D"/>
    <w:rsid w:val="00CA766F"/>
    <w:rsid w:val="00CB35C3"/>
    <w:rsid w:val="00CD323D"/>
    <w:rsid w:val="00CE4030"/>
    <w:rsid w:val="00CE64B3"/>
    <w:rsid w:val="00CF1A49"/>
    <w:rsid w:val="00D0630C"/>
    <w:rsid w:val="00D141D0"/>
    <w:rsid w:val="00D243A9"/>
    <w:rsid w:val="00D305E5"/>
    <w:rsid w:val="00D37CD3"/>
    <w:rsid w:val="00D5215C"/>
    <w:rsid w:val="00D57594"/>
    <w:rsid w:val="00D62BEB"/>
    <w:rsid w:val="00D64E3C"/>
    <w:rsid w:val="00D66A52"/>
    <w:rsid w:val="00D66EFA"/>
    <w:rsid w:val="00D72A2D"/>
    <w:rsid w:val="00D9521A"/>
    <w:rsid w:val="00DA3914"/>
    <w:rsid w:val="00DA568C"/>
    <w:rsid w:val="00DA59AA"/>
    <w:rsid w:val="00DA74B0"/>
    <w:rsid w:val="00DB4327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DF6893"/>
    <w:rsid w:val="00E00D2C"/>
    <w:rsid w:val="00E01923"/>
    <w:rsid w:val="00E07D14"/>
    <w:rsid w:val="00E13DA0"/>
    <w:rsid w:val="00E14498"/>
    <w:rsid w:val="00E2397A"/>
    <w:rsid w:val="00E254DB"/>
    <w:rsid w:val="00E300FC"/>
    <w:rsid w:val="00E362DB"/>
    <w:rsid w:val="00E51348"/>
    <w:rsid w:val="00E52A59"/>
    <w:rsid w:val="00E5632B"/>
    <w:rsid w:val="00E70240"/>
    <w:rsid w:val="00E71E6B"/>
    <w:rsid w:val="00E813FA"/>
    <w:rsid w:val="00E81CC5"/>
    <w:rsid w:val="00E83D56"/>
    <w:rsid w:val="00E85A87"/>
    <w:rsid w:val="00E85B4A"/>
    <w:rsid w:val="00E9528E"/>
    <w:rsid w:val="00EA2B08"/>
    <w:rsid w:val="00EA4F8C"/>
    <w:rsid w:val="00EA5099"/>
    <w:rsid w:val="00EC1351"/>
    <w:rsid w:val="00EC4CBF"/>
    <w:rsid w:val="00ED5D40"/>
    <w:rsid w:val="00EE26F8"/>
    <w:rsid w:val="00EE2CA8"/>
    <w:rsid w:val="00EF17E8"/>
    <w:rsid w:val="00EF51D9"/>
    <w:rsid w:val="00EF71B0"/>
    <w:rsid w:val="00F02C51"/>
    <w:rsid w:val="00F0701A"/>
    <w:rsid w:val="00F130DD"/>
    <w:rsid w:val="00F21155"/>
    <w:rsid w:val="00F24884"/>
    <w:rsid w:val="00F408BF"/>
    <w:rsid w:val="00F43041"/>
    <w:rsid w:val="00F476C4"/>
    <w:rsid w:val="00F5724D"/>
    <w:rsid w:val="00F61DF9"/>
    <w:rsid w:val="00F70166"/>
    <w:rsid w:val="00F81960"/>
    <w:rsid w:val="00F875ED"/>
    <w:rsid w:val="00F8769D"/>
    <w:rsid w:val="00F9350C"/>
    <w:rsid w:val="00F94EB5"/>
    <w:rsid w:val="00F9624D"/>
    <w:rsid w:val="00FB31C1"/>
    <w:rsid w:val="00FB58F2"/>
    <w:rsid w:val="00FC6AEA"/>
    <w:rsid w:val="00FD3D13"/>
    <w:rsid w:val="00FE4797"/>
    <w:rsid w:val="00FE55A2"/>
    <w:rsid w:val="00FE6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D8C0D"/>
  <w15:chartTrackingRefBased/>
  <w15:docId w15:val="{6E6A5D65-E098-42D4-ACAD-B4197FCA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7D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7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eagrants.org" TargetMode="External"/><Relationship Id="rId18" Type="http://schemas.openxmlformats.org/officeDocument/2006/relationships/hyperlink" Target="https://www.credly.com/users/mariyan-marinov.4176bfd1/badges" TargetMode="External"/><Relationship Id="rId26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hyperlink" Target="https://www.credly.com/badges/51739e95-0f43-4bc6-9d81-1e0e293605da" TargetMode="External"/><Relationship Id="rId34" Type="http://schemas.openxmlformats.org/officeDocument/2006/relationships/glossaryDocument" Target="glossary/document.xml"/><Relationship Id="rId7" Type="http://schemas.openxmlformats.org/officeDocument/2006/relationships/hyperlink" Target="https://gomomentus.com/" TargetMode="External"/><Relationship Id="rId12" Type="http://schemas.openxmlformats.org/officeDocument/2006/relationships/hyperlink" Target="https://sirmasolutions.com/" TargetMode="External"/><Relationship Id="rId17" Type="http://schemas.openxmlformats.org/officeDocument/2006/relationships/hyperlink" Target="http://termocalculator2.marisanbg.com/" TargetMode="External"/><Relationship Id="rId25" Type="http://schemas.openxmlformats.org/officeDocument/2006/relationships/hyperlink" Target="https://bcert.me/sezikxemy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armin.com/products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www.hackerrank.com/certificates/a2d3895fb725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G:\My%20Drive\Mariyan%20personal%20docs\pcg.io" TargetMode="External"/><Relationship Id="rId24" Type="http://schemas.openxmlformats.org/officeDocument/2006/relationships/image" Target="media/image3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tarmin.com/" TargetMode="External"/><Relationship Id="rId23" Type="http://schemas.openxmlformats.org/officeDocument/2006/relationships/hyperlink" Target="https://www.credly.com/badges/8b3a7e5e-181d-41ad-b081-97f696c80479" TargetMode="External"/><Relationship Id="rId28" Type="http://schemas.openxmlformats.org/officeDocument/2006/relationships/image" Target="media/image5.png"/><Relationship Id="rId10" Type="http://schemas.openxmlformats.org/officeDocument/2006/relationships/hyperlink" Target="file:///G:\My%20Drive\Mariyan%20personal%20docs\pcg.io" TargetMode="External"/><Relationship Id="rId19" Type="http://schemas.openxmlformats.org/officeDocument/2006/relationships/hyperlink" Target="https://www.credly.com/badges/14fcd514-59fd-4160-b0cc-1dc3de0eacb8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fugro.com/expertise/roads" TargetMode="External"/><Relationship Id="rId14" Type="http://schemas.openxmlformats.org/officeDocument/2006/relationships/hyperlink" Target="https://grace.eeagrants.org/" TargetMode="External"/><Relationship Id="rId22" Type="http://schemas.openxmlformats.org/officeDocument/2006/relationships/image" Target="media/image2.png"/><Relationship Id="rId27" Type="http://schemas.openxmlformats.org/officeDocument/2006/relationships/hyperlink" Target="https://www.hackerrank.com/certificates/352fe3640eca" TargetMode="External"/><Relationship Id="rId30" Type="http://schemas.openxmlformats.org/officeDocument/2006/relationships/image" Target="media/image6.png"/><Relationship Id="rId35" Type="http://schemas.openxmlformats.org/officeDocument/2006/relationships/theme" Target="theme/theme1.xml"/><Relationship Id="rId8" Type="http://schemas.openxmlformats.org/officeDocument/2006/relationships/hyperlink" Target="https://kpmg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yan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7E586820CD4CA8B82E92AEB8BB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EE8E2-548B-467B-A1B0-D0503DE99D40}"/>
      </w:docPartPr>
      <w:docPartBody>
        <w:p w:rsidR="00EA164D" w:rsidRDefault="00667349">
          <w:pPr>
            <w:pStyle w:val="F97E586820CD4CA8B82E92AEB8BB551E"/>
          </w:pPr>
          <w:r w:rsidRPr="00CF1A49">
            <w:t>Experience</w:t>
          </w:r>
        </w:p>
      </w:docPartBody>
    </w:docPart>
    <w:docPart>
      <w:docPartPr>
        <w:name w:val="9B21F57403E248B0900364A70F17EA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0889CF-75FE-4BBD-A2AD-40C9CD27BD11}"/>
      </w:docPartPr>
      <w:docPartBody>
        <w:p w:rsidR="00EA164D" w:rsidRDefault="00667349">
          <w:pPr>
            <w:pStyle w:val="9B21F57403E248B0900364A70F17EA15"/>
          </w:pPr>
          <w:r w:rsidRPr="00CF1A49">
            <w:t>Education</w:t>
          </w:r>
        </w:p>
      </w:docPartBody>
    </w:docPart>
    <w:docPart>
      <w:docPartPr>
        <w:name w:val="0ADB0B0AFD46472CA12D89CADBB5F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AC308-3ECC-445F-A472-3B35B8D8DF68}"/>
      </w:docPartPr>
      <w:docPartBody>
        <w:p w:rsidR="00EA164D" w:rsidRDefault="00667349">
          <w:pPr>
            <w:pStyle w:val="0ADB0B0AFD46472CA12D89CADBB5FD8F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5F5"/>
    <w:rsid w:val="000561D5"/>
    <w:rsid w:val="000A083F"/>
    <w:rsid w:val="001923BB"/>
    <w:rsid w:val="001C73C3"/>
    <w:rsid w:val="00323FC9"/>
    <w:rsid w:val="003825F5"/>
    <w:rsid w:val="003A128F"/>
    <w:rsid w:val="003B6E1A"/>
    <w:rsid w:val="003C18AC"/>
    <w:rsid w:val="003E19DC"/>
    <w:rsid w:val="00484D1C"/>
    <w:rsid w:val="004A4272"/>
    <w:rsid w:val="004F6A74"/>
    <w:rsid w:val="005707C9"/>
    <w:rsid w:val="005B0D9B"/>
    <w:rsid w:val="00667349"/>
    <w:rsid w:val="00676E3A"/>
    <w:rsid w:val="006B7AF2"/>
    <w:rsid w:val="00737F8A"/>
    <w:rsid w:val="007E0538"/>
    <w:rsid w:val="008A57FA"/>
    <w:rsid w:val="008D63DD"/>
    <w:rsid w:val="00942AC3"/>
    <w:rsid w:val="009A2FF2"/>
    <w:rsid w:val="00A22543"/>
    <w:rsid w:val="00A40B05"/>
    <w:rsid w:val="00A61BCF"/>
    <w:rsid w:val="00B429B4"/>
    <w:rsid w:val="00BE33E0"/>
    <w:rsid w:val="00C64FDE"/>
    <w:rsid w:val="00C86A29"/>
    <w:rsid w:val="00CC7397"/>
    <w:rsid w:val="00D448BE"/>
    <w:rsid w:val="00D6595C"/>
    <w:rsid w:val="00E00D2C"/>
    <w:rsid w:val="00E13DA0"/>
    <w:rsid w:val="00E202A1"/>
    <w:rsid w:val="00E52A59"/>
    <w:rsid w:val="00E813FA"/>
    <w:rsid w:val="00EA164D"/>
    <w:rsid w:val="00EB3C18"/>
    <w:rsid w:val="00EE26F8"/>
    <w:rsid w:val="00F07A42"/>
    <w:rsid w:val="00FC7CAA"/>
    <w:rsid w:val="00FD305A"/>
    <w:rsid w:val="00FD3777"/>
    <w:rsid w:val="00FF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F97E586820CD4CA8B82E92AEB8BB551E">
    <w:name w:val="F97E586820CD4CA8B82E92AEB8BB551E"/>
  </w:style>
  <w:style w:type="character" w:styleId="SubtleReference">
    <w:name w:val="Subtle Reference"/>
    <w:basedOn w:val="DefaultParagraphFont"/>
    <w:uiPriority w:val="10"/>
    <w:qFormat/>
    <w:rsid w:val="003825F5"/>
    <w:rPr>
      <w:b/>
      <w:caps w:val="0"/>
      <w:smallCaps/>
      <w:color w:val="595959" w:themeColor="text1" w:themeTint="A6"/>
    </w:rPr>
  </w:style>
  <w:style w:type="paragraph" w:customStyle="1" w:styleId="9B21F57403E248B0900364A70F17EA15">
    <w:name w:val="9B21F57403E248B0900364A70F17EA15"/>
  </w:style>
  <w:style w:type="paragraph" w:customStyle="1" w:styleId="0ADB0B0AFD46472CA12D89CADBB5FD8F">
    <w:name w:val="0ADB0B0AFD46472CA12D89CADBB5FD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</Template>
  <TotalTime>41</TotalTime>
  <Pages>3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Mariyan Marinov</dc:creator>
  <cp:keywords/>
  <dc:description/>
  <cp:lastModifiedBy>Mariyan Marinov</cp:lastModifiedBy>
  <cp:revision>31</cp:revision>
  <dcterms:created xsi:type="dcterms:W3CDTF">2025-07-09T08:54:00Z</dcterms:created>
  <dcterms:modified xsi:type="dcterms:W3CDTF">2026-06-15T06:51:00Z</dcterms:modified>
  <cp:category/>
</cp:coreProperties>
</file>